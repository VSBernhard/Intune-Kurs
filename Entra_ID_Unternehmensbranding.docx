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62605011"/>
        <w:docPartObj>
          <w:docPartGallery w:val="Cover Pages"/>
          <w:docPartUnique/>
        </w:docPartObj>
      </w:sdtPr>
      <w:sdtContent>
        <w:p w14:paraId="07854D78" w14:textId="77777777" w:rsidR="004C59DF" w:rsidRDefault="004C59D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680" behindDoc="1" locked="0" layoutInCell="1" allowOverlap="1" wp14:anchorId="108718E9" wp14:editId="29D36183">
                    <wp:simplePos x="0" y="0"/>
                    <wp:positionH relativeFrom="page">
                      <wp:posOffset>351064</wp:posOffset>
                    </wp:positionH>
                    <wp:positionV relativeFrom="page">
                      <wp:posOffset>1102179</wp:posOffset>
                    </wp:positionV>
                    <wp:extent cx="6906986" cy="9312456"/>
                    <wp:effectExtent l="0" t="0" r="8255" b="3175"/>
                    <wp:wrapNone/>
                    <wp:docPr id="119" name="Grup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06986" cy="9312456"/>
                              <a:chOff x="0" y="400053"/>
                              <a:chExt cx="6906986" cy="9312456"/>
                            </a:xfrm>
                          </wpg:grpSpPr>
                          <wps:wsp>
                            <wps:cNvPr id="121" name="Rechteck 121"/>
                            <wps:cNvSpPr/>
                            <wps:spPr>
                              <a:xfrm>
                                <a:off x="48986" y="8232324"/>
                                <a:ext cx="6858000" cy="14801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4A585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Avenir Next LT Pro" w:hAnsi="Avenir Next LT Pro"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F6DD615" w14:textId="36FF0DA7" w:rsidR="004C59DF" w:rsidRDefault="000777D6">
                                      <w:pP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rFonts w:ascii="Avenir Next LT Pro" w:hAnsi="Avenir Next LT Pro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Bernhard Köck</w:t>
                                      </w:r>
                                    </w:p>
                                  </w:sdtContent>
                                </w:sdt>
                                <w:p w14:paraId="13BAD4A0" w14:textId="593085B8" w:rsidR="004C59DF" w:rsidRPr="00B95E3F" w:rsidRDefault="00000000">
                                  <w:pPr>
                                    <w:rPr>
                                      <w:rFonts w:ascii="Avenir Next LT Pro Light" w:hAnsi="Avenir Next LT Pro Light"/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Avenir Next LT Pro Light" w:hAnsi="Avenir Next LT Pro Light"/>
                                        <w:caps/>
                                        <w:color w:val="FFFFFF" w:themeColor="background1"/>
                                      </w:rPr>
                                      <w:alias w:val="Firma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5C068D">
                                        <w:rPr>
                                          <w:rFonts w:ascii="Avenir Next LT Pro Light" w:hAnsi="Avenir Next LT Pro Light"/>
                                          <w:caps/>
                                          <w:color w:val="FFFFFF" w:themeColor="background1"/>
                                        </w:rPr>
                                        <w:t>Virtualschool</w:t>
                                      </w:r>
                                    </w:sdtContent>
                                  </w:sdt>
                                  <w:r w:rsidR="004C59DF" w:rsidRPr="00B95E3F">
                                    <w:rPr>
                                      <w:rFonts w:ascii="Avenir Next LT Pro Light" w:hAnsi="Avenir Next LT Pro Light"/>
                                      <w:caps/>
                                      <w:color w:val="FFFFFF" w:themeColor="background1"/>
                                      <w:lang w:val="de-DE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rFonts w:ascii="Avenir Next LT Pro Light" w:hAnsi="Avenir Next LT Pro Light"/>
                                        <w:caps/>
                                        <w:color w:val="FFFFFF" w:themeColor="background1"/>
                                      </w:rPr>
                                      <w:alias w:val="Adresse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5C068D">
                                        <w:rPr>
                                          <w:rFonts w:ascii="Avenir Next LT Pro Light" w:hAnsi="Avenir Next LT Pro Light"/>
                                          <w:caps/>
                                          <w:color w:val="FFFFFF" w:themeColor="background1"/>
                                        </w:rPr>
                                        <w:t>November 2023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feld 122"/>
                            <wps:cNvSpPr txBox="1"/>
                            <wps:spPr>
                              <a:xfrm>
                                <a:off x="0" y="400053"/>
                                <a:ext cx="6858000" cy="29463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Avenir Next LT Pro" w:eastAsia="Calibri" w:hAnsi="Avenir Next LT Pro" w:cs="Arial"/>
                                      <w:spacing w:val="120"/>
                                      <w:sz w:val="44"/>
                                      <w:szCs w:val="44"/>
                                    </w:rPr>
                                    <w:alias w:val="Titel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0DAB850" w14:textId="7F9D10D0" w:rsidR="004C59DF" w:rsidRPr="00B95E3F" w:rsidRDefault="00E54F7C" w:rsidP="00900FFB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5C068D">
                                        <w:rPr>
                                          <w:rFonts w:ascii="Avenir Next LT Pro" w:eastAsia="Calibri" w:hAnsi="Avenir Next LT Pro" w:cs="Arial"/>
                                          <w:spacing w:val="120"/>
                                          <w:sz w:val="44"/>
                                          <w:szCs w:val="44"/>
                                        </w:rPr>
                                        <w:t xml:space="preserve">Microsoft </w:t>
                                      </w:r>
                                      <w:proofErr w:type="spellStart"/>
                                      <w:r w:rsidRPr="005C068D">
                                        <w:rPr>
                                          <w:rFonts w:ascii="Avenir Next LT Pro" w:eastAsia="Calibri" w:hAnsi="Avenir Next LT Pro" w:cs="Arial"/>
                                          <w:spacing w:val="120"/>
                                          <w:sz w:val="44"/>
                                          <w:szCs w:val="44"/>
                                        </w:rPr>
                                        <w:t>Entra</w:t>
                                      </w:r>
                                      <w:proofErr w:type="spellEnd"/>
                                      <w:r w:rsidRPr="005C068D">
                                        <w:rPr>
                                          <w:rFonts w:ascii="Avenir Next LT Pro" w:eastAsia="Calibri" w:hAnsi="Avenir Next LT Pro" w:cs="Arial"/>
                                          <w:spacing w:val="120"/>
                                          <w:sz w:val="44"/>
                                          <w:szCs w:val="44"/>
                                        </w:rPr>
                                        <w:t xml:space="preserve"> ID</w:t>
                                      </w:r>
                                      <w:r w:rsidR="005C068D">
                                        <w:rPr>
                                          <w:rFonts w:ascii="Avenir Next LT Pro" w:eastAsia="Calibri" w:hAnsi="Avenir Next LT Pro" w:cs="Arial"/>
                                          <w:spacing w:val="120"/>
                                          <w:sz w:val="44"/>
                                          <w:szCs w:val="44"/>
                                        </w:rPr>
                                        <w:t xml:space="preserve"> </w:t>
                                      </w:r>
                                      <w:r w:rsidRPr="005C068D">
                                        <w:rPr>
                                          <w:rFonts w:ascii="Avenir Next LT Pro" w:eastAsia="Calibri" w:hAnsi="Avenir Next LT Pro" w:cs="Arial"/>
                                          <w:spacing w:val="120"/>
                                          <w:sz w:val="44"/>
                                          <w:szCs w:val="44"/>
                                        </w:rPr>
                                        <w:t>K</w:t>
                                      </w:r>
                                      <w:r w:rsidRPr="005C068D">
                                        <w:rPr>
                                          <w:rFonts w:ascii="Avenir Next LT Pro" w:eastAsia="Calibri" w:hAnsi="Avenir Next LT Pro" w:cs="Arial"/>
                                          <w:spacing w:val="120"/>
                                          <w:sz w:val="44"/>
                                          <w:szCs w:val="44"/>
                                        </w:rPr>
                                        <w:t xml:space="preserve">onfigurieren des </w:t>
                                      </w:r>
                                      <w:proofErr w:type="spellStart"/>
                                      <w:r w:rsidRPr="005C068D">
                                        <w:rPr>
                                          <w:rFonts w:ascii="Avenir Next LT Pro" w:eastAsia="Calibri" w:hAnsi="Avenir Next LT Pro" w:cs="Arial"/>
                                          <w:spacing w:val="120"/>
                                          <w:sz w:val="44"/>
                                          <w:szCs w:val="44"/>
                                        </w:rPr>
                                        <w:t>Unternehmensbrandings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61DD7D99" w14:textId="77777777" w:rsidR="004C59DF" w:rsidRDefault="00B95E3F" w:rsidP="00B95E3F">
                                  <w:pPr>
                                    <w:spacing w:before="240"/>
                                    <w:jc w:val="center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08718E9" id="Gruppe 119" o:spid="_x0000_s1026" style="position:absolute;margin-left:27.65pt;margin-top:86.8pt;width:543.85pt;height:733.25pt;z-index:-251660800;mso-position-horizontal-relative:page;mso-position-vertical-relative:page" coordorigin=",4000" coordsize="69069,93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">
                    <v:rect id="Rechteck 121" o:spid="_x0000_s1027" style="position:absolute;left:489;top:82323;width:68580;height:1480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" fillcolor="#4a5853" stroked="f">
                      <v:textbox inset="36pt,14.4pt,36pt,36pt">
                        <w:txbxContent>
                          <w:sdt>
                            <w:sdtPr>
                              <w:rPr>
                                <w:rFonts w:ascii="Avenir Next LT Pro" w:hAnsi="Avenir Next LT Pro"/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F6DD615" w14:textId="36FF0DA7" w:rsidR="004C59DF" w:rsidRDefault="000777D6">
                                <w:pP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Avenir Next LT Pro" w:hAnsi="Avenir Next LT Pro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Bernhard Köck</w:t>
                                </w:r>
                              </w:p>
                            </w:sdtContent>
                          </w:sdt>
                          <w:p w14:paraId="13BAD4A0" w14:textId="593085B8" w:rsidR="004C59DF" w:rsidRPr="00B95E3F" w:rsidRDefault="00000000">
                            <w:pPr>
                              <w:rPr>
                                <w:rFonts w:ascii="Avenir Next LT Pro Light" w:hAnsi="Avenir Next LT Pro Light"/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Avenir Next LT Pro Light" w:hAnsi="Avenir Next LT Pro Light"/>
                                  <w:caps/>
                                  <w:color w:val="FFFFFF" w:themeColor="background1"/>
                                </w:rPr>
                                <w:alias w:val="Firma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5C068D">
                                  <w:rPr>
                                    <w:rFonts w:ascii="Avenir Next LT Pro Light" w:hAnsi="Avenir Next LT Pro Light"/>
                                    <w:caps/>
                                    <w:color w:val="FFFFFF" w:themeColor="background1"/>
                                  </w:rPr>
                                  <w:t>Virtualschool</w:t>
                                </w:r>
                              </w:sdtContent>
                            </w:sdt>
                            <w:r w:rsidR="004C59DF" w:rsidRPr="00B95E3F">
                              <w:rPr>
                                <w:rFonts w:ascii="Avenir Next LT Pro Light" w:hAnsi="Avenir Next LT Pro Light"/>
                                <w:caps/>
                                <w:color w:val="FFFFFF" w:themeColor="background1"/>
                                <w:lang w:val="de-DE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rFonts w:ascii="Avenir Next LT Pro Light" w:hAnsi="Avenir Next LT Pro Light"/>
                                  <w:caps/>
                                  <w:color w:val="FFFFFF" w:themeColor="background1"/>
                                </w:rPr>
                                <w:alias w:val="Adresse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5C068D">
                                  <w:rPr>
                                    <w:rFonts w:ascii="Avenir Next LT Pro Light" w:hAnsi="Avenir Next LT Pro Light"/>
                                    <w:caps/>
                                    <w:color w:val="FFFFFF" w:themeColor="background1"/>
                                  </w:rPr>
                                  <w:t>November 2023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22" o:spid="_x0000_s1028" type="#_x0000_t202" style="position:absolute;top:4000;width:68580;height:29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Avenir Next LT Pro" w:eastAsia="Calibri" w:hAnsi="Avenir Next LT Pro" w:cs="Arial"/>
                                <w:spacing w:val="120"/>
                                <w:sz w:val="44"/>
                                <w:szCs w:val="44"/>
                              </w:rPr>
                              <w:alias w:val="Titel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0DAB850" w14:textId="7F9D10D0" w:rsidR="004C59DF" w:rsidRPr="00B95E3F" w:rsidRDefault="00E54F7C" w:rsidP="00900FFB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96"/>
                                    <w:szCs w:val="96"/>
                                  </w:rPr>
                                </w:pPr>
                                <w:r w:rsidRPr="005C068D">
                                  <w:rPr>
                                    <w:rFonts w:ascii="Avenir Next LT Pro" w:eastAsia="Calibri" w:hAnsi="Avenir Next LT Pro" w:cs="Arial"/>
                                    <w:spacing w:val="120"/>
                                    <w:sz w:val="44"/>
                                    <w:szCs w:val="44"/>
                                  </w:rPr>
                                  <w:t xml:space="preserve">Microsoft </w:t>
                                </w:r>
                                <w:proofErr w:type="spellStart"/>
                                <w:r w:rsidRPr="005C068D">
                                  <w:rPr>
                                    <w:rFonts w:ascii="Avenir Next LT Pro" w:eastAsia="Calibri" w:hAnsi="Avenir Next LT Pro" w:cs="Arial"/>
                                    <w:spacing w:val="120"/>
                                    <w:sz w:val="44"/>
                                    <w:szCs w:val="44"/>
                                  </w:rPr>
                                  <w:t>Entra</w:t>
                                </w:r>
                                <w:proofErr w:type="spellEnd"/>
                                <w:r w:rsidRPr="005C068D">
                                  <w:rPr>
                                    <w:rFonts w:ascii="Avenir Next LT Pro" w:eastAsia="Calibri" w:hAnsi="Avenir Next LT Pro" w:cs="Arial"/>
                                    <w:spacing w:val="120"/>
                                    <w:sz w:val="44"/>
                                    <w:szCs w:val="44"/>
                                  </w:rPr>
                                  <w:t xml:space="preserve"> ID</w:t>
                                </w:r>
                                <w:r w:rsidR="005C068D">
                                  <w:rPr>
                                    <w:rFonts w:ascii="Avenir Next LT Pro" w:eastAsia="Calibri" w:hAnsi="Avenir Next LT Pro" w:cs="Arial"/>
                                    <w:spacing w:val="120"/>
                                    <w:sz w:val="44"/>
                                    <w:szCs w:val="44"/>
                                  </w:rPr>
                                  <w:t xml:space="preserve"> </w:t>
                                </w:r>
                                <w:r w:rsidRPr="005C068D">
                                  <w:rPr>
                                    <w:rFonts w:ascii="Avenir Next LT Pro" w:eastAsia="Calibri" w:hAnsi="Avenir Next LT Pro" w:cs="Arial"/>
                                    <w:spacing w:val="120"/>
                                    <w:sz w:val="44"/>
                                    <w:szCs w:val="44"/>
                                  </w:rPr>
                                  <w:t>K</w:t>
                                </w:r>
                                <w:r w:rsidRPr="005C068D">
                                  <w:rPr>
                                    <w:rFonts w:ascii="Avenir Next LT Pro" w:eastAsia="Calibri" w:hAnsi="Avenir Next LT Pro" w:cs="Arial"/>
                                    <w:spacing w:val="120"/>
                                    <w:sz w:val="44"/>
                                    <w:szCs w:val="44"/>
                                  </w:rPr>
                                  <w:t xml:space="preserve">onfigurieren des </w:t>
                                </w:r>
                                <w:proofErr w:type="spellStart"/>
                                <w:r w:rsidRPr="005C068D">
                                  <w:rPr>
                                    <w:rFonts w:ascii="Avenir Next LT Pro" w:eastAsia="Calibri" w:hAnsi="Avenir Next LT Pro" w:cs="Arial"/>
                                    <w:spacing w:val="120"/>
                                    <w:sz w:val="44"/>
                                    <w:szCs w:val="44"/>
                                  </w:rPr>
                                  <w:t>Unternehmensbrandings</w:t>
                                </w:r>
                                <w:proofErr w:type="spellEnd"/>
                              </w:p>
                            </w:sdtContent>
                          </w:sdt>
                          <w:p w14:paraId="61DD7D99" w14:textId="77777777" w:rsidR="004C59DF" w:rsidRDefault="00B95E3F" w:rsidP="00B95E3F">
                            <w:pPr>
                              <w:spacing w:before="240"/>
                              <w:jc w:val="center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FF99D0F" w14:textId="77777777" w:rsidR="004C59DF" w:rsidRDefault="00900FF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D50A147" wp14:editId="0947ED99">
                    <wp:simplePos x="0" y="0"/>
                    <wp:positionH relativeFrom="column">
                      <wp:posOffset>1061720</wp:posOffset>
                    </wp:positionH>
                    <wp:positionV relativeFrom="paragraph">
                      <wp:posOffset>2147570</wp:posOffset>
                    </wp:positionV>
                    <wp:extent cx="3638550" cy="3899535"/>
                    <wp:effectExtent l="0" t="0" r="0" b="5715"/>
                    <wp:wrapNone/>
                    <wp:docPr id="5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638550" cy="3899535"/>
                              <a:chOff x="0" y="0"/>
                              <a:chExt cx="3638550" cy="3899535"/>
                            </a:xfrm>
                          </wpg:grpSpPr>
                          <pic:pic xmlns:pic="http://schemas.openxmlformats.org/drawingml/2006/picture">
                            <pic:nvPicPr>
                              <pic:cNvPr id="4" name="Picture 4" descr="Ico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8168"/>
                              <a:stretch/>
                            </pic:blipFill>
                            <pic:spPr bwMode="auto">
                              <a:xfrm>
                                <a:off x="292100" y="0"/>
                                <a:ext cx="2565400" cy="2355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" name="Grafik 11" descr="Logo, company name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8716" t="15620"/>
                              <a:stretch/>
                            </pic:blipFill>
                            <pic:spPr bwMode="auto">
                              <a:xfrm>
                                <a:off x="0" y="2355850"/>
                                <a:ext cx="3638550" cy="154368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122AFCDF" id="Group 5" o:spid="_x0000_s1026" style="position:absolute;margin-left:83.6pt;margin-top:169.1pt;width:286.5pt;height:307.05pt;z-index:251659264" coordsize="36385,38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4" o:spid="_x0000_s1027" type="#_x0000_t75" alt="Icon&#10;&#10;Description automatically generated" style="position:absolute;left:2921;width:25654;height:23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">
                      <v:imagedata r:id="rId14" o:title="Icon&#10;&#10;Description automatically generated" cropbottom="5353f"/>
                    </v:shape>
                    <v:shape id="Grafik 11" o:spid="_x0000_s1028" type="#_x0000_t75" alt="Logo, company name&#10;&#10;Description automatically generated" style="position:absolute;top:23558;width:36385;height:15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">
                      <v:imagedata r:id="rId15" o:title="Logo, company name&#10;&#10;Description automatically generated" croptop="10237f" cropleft="25373f"/>
                    </v:shape>
                  </v:group>
                </w:pict>
              </mc:Fallback>
            </mc:AlternateContent>
          </w:r>
          <w:r w:rsidR="004C59DF">
            <w:br w:type="page"/>
          </w:r>
        </w:p>
      </w:sdtContent>
    </w:sdt>
    <w:sdt>
      <w:sdtPr>
        <w:rPr>
          <w:color w:val="000000" w:themeColor="text1"/>
          <w:lang w:val="de-DE"/>
        </w:rPr>
        <w:id w:val="-1143504732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460AFF39" w14:textId="77777777" w:rsidR="004C59DF" w:rsidRPr="00B95E3F" w:rsidRDefault="004C59DF" w:rsidP="004C59DF">
          <w:pPr>
            <w:rPr>
              <w:rStyle w:val="berschrift1Zchn"/>
            </w:rPr>
          </w:pPr>
          <w:r w:rsidRPr="00B95E3F">
            <w:rPr>
              <w:rStyle w:val="berschrift1Zchn"/>
            </w:rPr>
            <w:t>Inhaltsverzeichnis</w:t>
          </w:r>
        </w:p>
        <w:p w14:paraId="5657A19E" w14:textId="56499317" w:rsidR="003D3298" w:rsidRDefault="004C59DF">
          <w:pPr>
            <w:pStyle w:val="Verzeichnis1"/>
            <w:rPr>
              <w:rFonts w:eastAsiaTheme="minorEastAsia"/>
              <w:noProof/>
              <w:color w:val="auto"/>
              <w:kern w:val="2"/>
              <w:sz w:val="22"/>
              <w:lang w:eastAsia="de-AT"/>
              <w14:ligatures w14:val="standardContextual"/>
            </w:rPr>
          </w:pPr>
          <w:r>
            <w:rPr>
              <w:sz w:val="20"/>
              <w:szCs w:val="20"/>
              <w:lang w:val="de-DE"/>
            </w:rPr>
            <w:fldChar w:fldCharType="begin"/>
          </w:r>
          <w:r>
            <w:instrText xml:space="preserve"> TOC \o "1-5" \h \z \u </w:instrText>
          </w:r>
          <w:r>
            <w:rPr>
              <w:sz w:val="20"/>
              <w:szCs w:val="20"/>
              <w:lang w:val="de-DE"/>
            </w:rPr>
            <w:fldChar w:fldCharType="separate"/>
          </w:r>
          <w:hyperlink w:anchor="_Toc150096993" w:history="1">
            <w:r w:rsidR="003D3298" w:rsidRPr="00E62ED4">
              <w:rPr>
                <w:rStyle w:val="Hyperlink"/>
                <w:noProof/>
              </w:rPr>
              <w:t>1.</w:t>
            </w:r>
            <w:r w:rsidR="003D3298">
              <w:rPr>
                <w:rFonts w:eastAsiaTheme="minorEastAsia"/>
                <w:noProof/>
                <w:color w:val="auto"/>
                <w:kern w:val="2"/>
                <w:sz w:val="22"/>
                <w:lang w:eastAsia="de-AT"/>
                <w14:ligatures w14:val="standardContextual"/>
              </w:rPr>
              <w:tab/>
            </w:r>
            <w:r w:rsidR="003D3298" w:rsidRPr="00E62ED4">
              <w:rPr>
                <w:rStyle w:val="Hyperlink"/>
                <w:noProof/>
              </w:rPr>
              <w:t>Konfigurieren des Unternehmensbrandings</w:t>
            </w:r>
            <w:r w:rsidR="003D3298">
              <w:rPr>
                <w:noProof/>
                <w:webHidden/>
              </w:rPr>
              <w:tab/>
            </w:r>
            <w:r w:rsidR="003D3298">
              <w:rPr>
                <w:noProof/>
                <w:webHidden/>
              </w:rPr>
              <w:fldChar w:fldCharType="begin"/>
            </w:r>
            <w:r w:rsidR="003D3298">
              <w:rPr>
                <w:noProof/>
                <w:webHidden/>
              </w:rPr>
              <w:instrText xml:space="preserve"> PAGEREF _Toc150096993 \h </w:instrText>
            </w:r>
            <w:r w:rsidR="003D3298">
              <w:rPr>
                <w:noProof/>
                <w:webHidden/>
              </w:rPr>
            </w:r>
            <w:r w:rsidR="003D3298">
              <w:rPr>
                <w:noProof/>
                <w:webHidden/>
              </w:rPr>
              <w:fldChar w:fldCharType="separate"/>
            </w:r>
            <w:r w:rsidR="003D3298">
              <w:rPr>
                <w:noProof/>
                <w:webHidden/>
              </w:rPr>
              <w:t>1</w:t>
            </w:r>
            <w:r w:rsidR="003D3298">
              <w:rPr>
                <w:noProof/>
                <w:webHidden/>
              </w:rPr>
              <w:fldChar w:fldCharType="end"/>
            </w:r>
          </w:hyperlink>
        </w:p>
        <w:p w14:paraId="7AE0140B" w14:textId="1C7B8625" w:rsidR="003D3298" w:rsidRDefault="003D3298">
          <w:pPr>
            <w:pStyle w:val="Verzeichnis2"/>
            <w:tabs>
              <w:tab w:val="left" w:pos="880"/>
              <w:tab w:val="right" w:pos="9060"/>
            </w:tabs>
            <w:rPr>
              <w:rFonts w:eastAsiaTheme="minorEastAsia"/>
              <w:noProof/>
              <w:color w:val="auto"/>
              <w:kern w:val="2"/>
              <w:sz w:val="22"/>
              <w:lang w:eastAsia="de-AT"/>
              <w14:ligatures w14:val="standardContextual"/>
            </w:rPr>
          </w:pPr>
          <w:hyperlink w:anchor="_Toc150096994" w:history="1">
            <w:r w:rsidRPr="00E62ED4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color w:val="auto"/>
                <w:kern w:val="2"/>
                <w:sz w:val="22"/>
                <w:lang w:eastAsia="de-AT"/>
                <w14:ligatures w14:val="standardContextual"/>
              </w:rPr>
              <w:tab/>
            </w:r>
            <w:r w:rsidRPr="00E62ED4">
              <w:rPr>
                <w:rStyle w:val="Hyperlink"/>
                <w:noProof/>
              </w:rPr>
              <w:t>Voraussetzungen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DEE8C" w14:textId="72D6345A" w:rsidR="003D3298" w:rsidRDefault="003D3298">
          <w:pPr>
            <w:pStyle w:val="Verzeichnis2"/>
            <w:tabs>
              <w:tab w:val="left" w:pos="880"/>
              <w:tab w:val="right" w:pos="9060"/>
            </w:tabs>
            <w:rPr>
              <w:rFonts w:eastAsiaTheme="minorEastAsia"/>
              <w:noProof/>
              <w:color w:val="auto"/>
              <w:kern w:val="2"/>
              <w:sz w:val="22"/>
              <w:lang w:eastAsia="de-AT"/>
              <w14:ligatures w14:val="standardContextual"/>
            </w:rPr>
          </w:pPr>
          <w:hyperlink w:anchor="_Toc150096995" w:history="1">
            <w:r w:rsidRPr="00E62ED4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color w:val="auto"/>
                <w:kern w:val="2"/>
                <w:sz w:val="22"/>
                <w:lang w:eastAsia="de-AT"/>
                <w14:ligatures w14:val="standardContextual"/>
              </w:rPr>
              <w:tab/>
            </w:r>
            <w:r w:rsidRPr="00E62ED4">
              <w:rPr>
                <w:rStyle w:val="Hyperlink"/>
                <w:noProof/>
              </w:rPr>
              <w:t>Benutzerfreundlichkeit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530C5" w14:textId="154DC60C" w:rsidR="003D3298" w:rsidRDefault="003D3298">
          <w:pPr>
            <w:pStyle w:val="Verzeichnis2"/>
            <w:tabs>
              <w:tab w:val="left" w:pos="880"/>
              <w:tab w:val="right" w:pos="9060"/>
            </w:tabs>
            <w:rPr>
              <w:rFonts w:eastAsiaTheme="minorEastAsia"/>
              <w:noProof/>
              <w:color w:val="auto"/>
              <w:kern w:val="2"/>
              <w:sz w:val="22"/>
              <w:lang w:eastAsia="de-AT"/>
              <w14:ligatures w14:val="standardContextual"/>
            </w:rPr>
          </w:pPr>
          <w:hyperlink w:anchor="_Toc150096996" w:history="1">
            <w:r w:rsidRPr="00E62ED4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  <w:color w:val="auto"/>
                <w:kern w:val="2"/>
                <w:sz w:val="22"/>
                <w:lang w:eastAsia="de-AT"/>
                <w14:ligatures w14:val="standardContextual"/>
              </w:rPr>
              <w:tab/>
            </w:r>
            <w:r w:rsidRPr="00E62ED4">
              <w:rPr>
                <w:rStyle w:val="Hyperlink"/>
                <w:noProof/>
              </w:rPr>
              <w:t>Der Unternehmensbrandingprozess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CF372" w14:textId="4794CC79" w:rsidR="003D3298" w:rsidRDefault="003D3298">
          <w:pPr>
            <w:pStyle w:val="Verzeichnis3"/>
            <w:tabs>
              <w:tab w:val="left" w:pos="1320"/>
              <w:tab w:val="right" w:pos="9060"/>
            </w:tabs>
            <w:rPr>
              <w:noProof/>
            </w:rPr>
          </w:pPr>
          <w:hyperlink w:anchor="_Toc150096997" w:history="1">
            <w:r w:rsidRPr="00E62ED4">
              <w:rPr>
                <w:rStyle w:val="Hyperlink"/>
                <w:noProof/>
                <w:lang w:val="en-US"/>
              </w:rPr>
              <w:t>1.3.1.</w:t>
            </w:r>
            <w:r>
              <w:rPr>
                <w:noProof/>
              </w:rPr>
              <w:tab/>
            </w:r>
            <w:r w:rsidRPr="00E62ED4">
              <w:rPr>
                <w:rStyle w:val="Hyperlink"/>
                <w:noProof/>
                <w:lang w:val="en-US"/>
              </w:rPr>
              <w:t>Allgemeine Informationen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447C9" w14:textId="7C48E3B2" w:rsidR="003D3298" w:rsidRDefault="003D3298">
          <w:pPr>
            <w:pStyle w:val="Verzeichnis3"/>
            <w:tabs>
              <w:tab w:val="left" w:pos="1320"/>
              <w:tab w:val="right" w:pos="9060"/>
            </w:tabs>
            <w:rPr>
              <w:noProof/>
            </w:rPr>
          </w:pPr>
          <w:hyperlink w:anchor="_Toc150096998" w:history="1">
            <w:r w:rsidRPr="00E62ED4">
              <w:rPr>
                <w:rStyle w:val="Hyperlink"/>
                <w:noProof/>
              </w:rPr>
              <w:t>1.3.2.</w:t>
            </w:r>
            <w:r>
              <w:rPr>
                <w:noProof/>
              </w:rPr>
              <w:tab/>
            </w:r>
            <w:r w:rsidRPr="00E62ED4">
              <w:rPr>
                <w:rStyle w:val="Hyperlink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2CF06" w14:textId="3DF44128" w:rsidR="003D3298" w:rsidRDefault="003D3298">
          <w:pPr>
            <w:pStyle w:val="Verzeichnis3"/>
            <w:tabs>
              <w:tab w:val="left" w:pos="1320"/>
              <w:tab w:val="right" w:pos="9060"/>
            </w:tabs>
            <w:rPr>
              <w:noProof/>
            </w:rPr>
          </w:pPr>
          <w:hyperlink w:anchor="_Toc150096999" w:history="1">
            <w:r w:rsidRPr="00E62ED4">
              <w:rPr>
                <w:rStyle w:val="Hyperlink"/>
                <w:noProof/>
              </w:rPr>
              <w:t>1.3.3.</w:t>
            </w:r>
            <w:r>
              <w:rPr>
                <w:noProof/>
              </w:rPr>
              <w:tab/>
            </w:r>
            <w:r w:rsidRPr="00E62ED4">
              <w:rPr>
                <w:rStyle w:val="Hyperlink"/>
                <w:noProof/>
              </w:rPr>
              <w:t>Kopfzeile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CED53" w14:textId="5389B49C" w:rsidR="003D3298" w:rsidRDefault="003D3298">
          <w:pPr>
            <w:pStyle w:val="Verzeichnis3"/>
            <w:tabs>
              <w:tab w:val="left" w:pos="1320"/>
              <w:tab w:val="right" w:pos="9060"/>
            </w:tabs>
            <w:rPr>
              <w:noProof/>
            </w:rPr>
          </w:pPr>
          <w:hyperlink w:anchor="_Toc150097000" w:history="1">
            <w:r w:rsidRPr="00E62ED4">
              <w:rPr>
                <w:rStyle w:val="Hyperlink"/>
                <w:noProof/>
              </w:rPr>
              <w:t>1.3.4.</w:t>
            </w:r>
            <w:r>
              <w:rPr>
                <w:noProof/>
              </w:rPr>
              <w:tab/>
            </w:r>
            <w:r w:rsidRPr="00E62ED4">
              <w:rPr>
                <w:rStyle w:val="Hyperlink"/>
                <w:noProof/>
              </w:rPr>
              <w:t>Fußzeile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96252" w14:textId="2F104579" w:rsidR="003D3298" w:rsidRDefault="003D3298">
          <w:pPr>
            <w:pStyle w:val="Verzeichnis3"/>
            <w:tabs>
              <w:tab w:val="left" w:pos="1320"/>
              <w:tab w:val="right" w:pos="9060"/>
            </w:tabs>
            <w:rPr>
              <w:noProof/>
            </w:rPr>
          </w:pPr>
          <w:hyperlink w:anchor="_Toc150097001" w:history="1">
            <w:r w:rsidRPr="00E62ED4">
              <w:rPr>
                <w:rStyle w:val="Hyperlink"/>
                <w:noProof/>
              </w:rPr>
              <w:t>1.3.5.</w:t>
            </w:r>
            <w:r>
              <w:rPr>
                <w:noProof/>
              </w:rPr>
              <w:tab/>
            </w:r>
            <w:r w:rsidRPr="00E62ED4">
              <w:rPr>
                <w:rStyle w:val="Hyperlink"/>
                <w:noProof/>
              </w:rPr>
              <w:t>Anmeldeformular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D9D1D" w14:textId="03E147AC" w:rsidR="003D3298" w:rsidRDefault="003D3298">
          <w:pPr>
            <w:pStyle w:val="Verzeichnis3"/>
            <w:tabs>
              <w:tab w:val="left" w:pos="1320"/>
              <w:tab w:val="right" w:pos="9060"/>
            </w:tabs>
            <w:rPr>
              <w:noProof/>
            </w:rPr>
          </w:pPr>
          <w:hyperlink w:anchor="_Toc150097002" w:history="1">
            <w:r w:rsidRPr="00E62ED4">
              <w:rPr>
                <w:rStyle w:val="Hyperlink"/>
                <w:noProof/>
              </w:rPr>
              <w:t>1.3.6.</w:t>
            </w:r>
            <w:r>
              <w:rPr>
                <w:noProof/>
              </w:rPr>
              <w:tab/>
            </w:r>
            <w:r w:rsidRPr="00E62ED4">
              <w:rPr>
                <w:rStyle w:val="Hyperlink"/>
                <w:noProof/>
              </w:rPr>
              <w:t>Überprüfung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1134B" w14:textId="0CD4B557" w:rsidR="003D3298" w:rsidRDefault="003D3298">
          <w:pPr>
            <w:pStyle w:val="Verzeichnis3"/>
            <w:tabs>
              <w:tab w:val="left" w:pos="1320"/>
              <w:tab w:val="right" w:pos="9060"/>
            </w:tabs>
            <w:rPr>
              <w:noProof/>
            </w:rPr>
          </w:pPr>
          <w:hyperlink w:anchor="_Toc150097003" w:history="1">
            <w:r w:rsidRPr="00E62ED4">
              <w:rPr>
                <w:rStyle w:val="Hyperlink"/>
                <w:noProof/>
              </w:rPr>
              <w:t>1.3.7.</w:t>
            </w:r>
            <w:r>
              <w:rPr>
                <w:noProof/>
              </w:rPr>
              <w:tab/>
            </w:r>
            <w:r w:rsidRPr="00E62ED4">
              <w:rPr>
                <w:rStyle w:val="Hyperlink"/>
                <w:noProof/>
              </w:rPr>
              <w:t>Anpassen der Anmeldeoberfläche nach Browsersprache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8392F" w14:textId="77EDC8BC" w:rsidR="004C59DF" w:rsidRPr="0032261A" w:rsidRDefault="004C59DF" w:rsidP="004C59DF">
          <w:pPr>
            <w:rPr>
              <w:b/>
              <w:bCs/>
              <w:lang w:val="de-DE"/>
            </w:rPr>
          </w:pPr>
          <w:r>
            <w:fldChar w:fldCharType="end"/>
          </w:r>
        </w:p>
      </w:sdtContent>
    </w:sdt>
    <w:p w14:paraId="4EC6B377" w14:textId="77777777" w:rsidR="0032261A" w:rsidRPr="001468F2" w:rsidRDefault="0032261A" w:rsidP="004C59DF">
      <w:pPr>
        <w:sectPr w:rsidR="0032261A" w:rsidRPr="001468F2" w:rsidSect="00002B58">
          <w:headerReference w:type="default" r:id="rId16"/>
          <w:footerReference w:type="default" r:id="rId17"/>
          <w:footerReference w:type="first" r:id="rId18"/>
          <w:pgSz w:w="11906" w:h="16838" w:code="9"/>
          <w:pgMar w:top="1945" w:right="1418" w:bottom="1134" w:left="1418" w:header="851" w:footer="709" w:gutter="0"/>
          <w:pgNumType w:start="0"/>
          <w:cols w:space="708"/>
          <w:titlePg/>
          <w:docGrid w:linePitch="360"/>
        </w:sectPr>
      </w:pPr>
    </w:p>
    <w:p w14:paraId="663D859E" w14:textId="13ABD7E7" w:rsidR="001B0929" w:rsidRPr="001B0929" w:rsidRDefault="001B0929" w:rsidP="005C068D">
      <w:pPr>
        <w:pStyle w:val="berschrift1"/>
      </w:pPr>
      <w:bookmarkStart w:id="0" w:name="_Toc150096993"/>
      <w:r w:rsidRPr="001B0929">
        <w:lastRenderedPageBreak/>
        <w:t>Konfigurieren</w:t>
      </w:r>
      <w:r w:rsidR="0090071C">
        <w:t xml:space="preserve"> </w:t>
      </w:r>
      <w:r w:rsidRPr="001B0929">
        <w:t>des</w:t>
      </w:r>
      <w:r w:rsidR="0090071C">
        <w:t xml:space="preserve"> </w:t>
      </w:r>
      <w:proofErr w:type="spellStart"/>
      <w:r w:rsidRPr="001B0929">
        <w:t>Unternehmensbrandings</w:t>
      </w:r>
      <w:bookmarkEnd w:id="0"/>
      <w:proofErr w:type="spellEnd"/>
    </w:p>
    <w:p w14:paraId="77E98F19" w14:textId="53C9D0EA" w:rsidR="001B0929" w:rsidRPr="001B0929" w:rsidRDefault="001B0929" w:rsidP="005C068D">
      <w:r w:rsidRPr="001B0929">
        <w:t>Wenn</w:t>
      </w:r>
      <w:r w:rsidR="0090071C">
        <w:t xml:space="preserve"> </w:t>
      </w:r>
      <w:r w:rsidRPr="001B0929">
        <w:t>sich</w:t>
      </w:r>
      <w:r w:rsidR="0090071C">
        <w:t xml:space="preserve"> </w:t>
      </w:r>
      <w:r w:rsidRPr="001B0929">
        <w:t>Benutzer</w:t>
      </w:r>
      <w:r w:rsidR="0090071C">
        <w:t xml:space="preserve"> </w:t>
      </w:r>
      <w:r w:rsidRPr="001B0929">
        <w:t>bei</w:t>
      </w:r>
      <w:r w:rsidR="0090071C">
        <w:t xml:space="preserve"> </w:t>
      </w:r>
      <w:r w:rsidRPr="001B0929">
        <w:t>Ihrem</w:t>
      </w:r>
      <w:r w:rsidR="0090071C">
        <w:t xml:space="preserve"> </w:t>
      </w:r>
      <w:r w:rsidRPr="001B0929">
        <w:t>Unternehmensintranet</w:t>
      </w:r>
      <w:r w:rsidR="0090071C">
        <w:t xml:space="preserve"> </w:t>
      </w:r>
      <w:r w:rsidRPr="001B0929">
        <w:t>oder</w:t>
      </w:r>
      <w:r w:rsidR="0090071C">
        <w:t xml:space="preserve"> </w:t>
      </w:r>
      <w:r w:rsidRPr="001B0929">
        <w:t>bei</w:t>
      </w:r>
      <w:r w:rsidR="0090071C">
        <w:t xml:space="preserve"> </w:t>
      </w:r>
      <w:r w:rsidRPr="001B0929">
        <w:t>webbasierten</w:t>
      </w:r>
      <w:r w:rsidR="0090071C">
        <w:t xml:space="preserve"> </w:t>
      </w:r>
      <w:r w:rsidRPr="001B0929">
        <w:t>Anwendungen</w:t>
      </w:r>
      <w:r w:rsidR="0090071C">
        <w:t xml:space="preserve"> </w:t>
      </w:r>
      <w:r w:rsidRPr="001B0929">
        <w:t>authentifizieren,</w:t>
      </w:r>
      <w:r w:rsidR="0090071C">
        <w:t xml:space="preserve"> </w:t>
      </w:r>
      <w:r w:rsidRPr="001B0929">
        <w:t>stellt</w:t>
      </w:r>
      <w:r w:rsidR="0090071C">
        <w:t xml:space="preserve"> </w:t>
      </w:r>
      <w:r w:rsidRPr="001B0929">
        <w:t>Microsoft</w:t>
      </w:r>
      <w:r w:rsidR="0090071C">
        <w:t xml:space="preserve"> </w:t>
      </w:r>
      <w:proofErr w:type="spellStart"/>
      <w:r w:rsidRPr="001B0929">
        <w:t>Entra</w:t>
      </w:r>
      <w:proofErr w:type="spellEnd"/>
      <w:r w:rsidR="0090071C">
        <w:t xml:space="preserve"> </w:t>
      </w:r>
      <w:r w:rsidRPr="001B0929">
        <w:t>ID</w:t>
      </w:r>
      <w:r w:rsidR="0090071C">
        <w:t xml:space="preserve"> </w:t>
      </w:r>
      <w:r w:rsidRPr="001B0929">
        <w:t>den</w:t>
      </w:r>
      <w:r w:rsidR="0090071C">
        <w:t xml:space="preserve"> </w:t>
      </w:r>
      <w:r w:rsidRPr="001B0929">
        <w:t>IAM-Dienst</w:t>
      </w:r>
      <w:r w:rsidR="0090071C">
        <w:t xml:space="preserve"> </w:t>
      </w:r>
      <w:r w:rsidRPr="001B0929">
        <w:t>(Identity</w:t>
      </w:r>
      <w:r w:rsidR="0090071C">
        <w:t xml:space="preserve"> </w:t>
      </w:r>
      <w:r w:rsidRPr="001B0929">
        <w:t>and</w:t>
      </w:r>
      <w:r w:rsidR="0090071C">
        <w:t xml:space="preserve"> </w:t>
      </w:r>
      <w:r w:rsidRPr="001B0929">
        <w:t>Access</w:t>
      </w:r>
      <w:r w:rsidR="0090071C">
        <w:t xml:space="preserve"> </w:t>
      </w:r>
      <w:r w:rsidRPr="001B0929">
        <w:t>Management)</w:t>
      </w:r>
      <w:r w:rsidR="0090071C">
        <w:t xml:space="preserve"> </w:t>
      </w:r>
      <w:r w:rsidRPr="001B0929">
        <w:t>bereit.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können</w:t>
      </w:r>
      <w:r w:rsidR="0090071C">
        <w:t xml:space="preserve"> </w:t>
      </w:r>
      <w:r w:rsidRPr="001B0929">
        <w:t>Unternehmensbranding</w:t>
      </w:r>
      <w:r w:rsidR="0090071C">
        <w:t xml:space="preserve"> </w:t>
      </w:r>
      <w:r w:rsidRPr="001B0929">
        <w:t>hinzufügen,</w:t>
      </w:r>
      <w:r w:rsidR="0090071C">
        <w:t xml:space="preserve"> </w:t>
      </w:r>
      <w:r w:rsidRPr="001B0929">
        <w:t>das</w:t>
      </w:r>
      <w:r w:rsidR="0090071C">
        <w:t xml:space="preserve"> </w:t>
      </w:r>
      <w:r w:rsidRPr="001B0929">
        <w:t>für</w:t>
      </w:r>
      <w:r w:rsidR="0090071C">
        <w:t xml:space="preserve"> </w:t>
      </w:r>
      <w:r w:rsidRPr="001B0929">
        <w:t>alle</w:t>
      </w:r>
      <w:r w:rsidR="0090071C">
        <w:t xml:space="preserve"> </w:t>
      </w:r>
      <w:r w:rsidRPr="001B0929">
        <w:t>diese</w:t>
      </w:r>
      <w:r w:rsidR="0090071C">
        <w:t xml:space="preserve"> </w:t>
      </w:r>
      <w:r w:rsidRPr="001B0929">
        <w:t>Umgebungen</w:t>
      </w:r>
      <w:r w:rsidR="0090071C">
        <w:t xml:space="preserve"> </w:t>
      </w:r>
      <w:r w:rsidRPr="001B0929">
        <w:t>gilt,</w:t>
      </w:r>
      <w:r w:rsidR="0090071C">
        <w:t xml:space="preserve"> </w:t>
      </w:r>
      <w:r w:rsidRPr="001B0929">
        <w:t>um</w:t>
      </w:r>
      <w:r w:rsidR="0090071C">
        <w:t xml:space="preserve"> </w:t>
      </w:r>
      <w:r w:rsidRPr="001B0929">
        <w:t>eine</w:t>
      </w:r>
      <w:r w:rsidR="0090071C">
        <w:t xml:space="preserve"> </w:t>
      </w:r>
      <w:r w:rsidRPr="001B0929">
        <w:t>konsistente</w:t>
      </w:r>
      <w:r w:rsidR="0090071C">
        <w:t xml:space="preserve"> </w:t>
      </w:r>
      <w:r w:rsidRPr="001B0929">
        <w:t>Anmeldeumgebungen</w:t>
      </w:r>
      <w:r w:rsidR="0090071C">
        <w:t xml:space="preserve"> </w:t>
      </w:r>
      <w:r w:rsidRPr="001B0929">
        <w:t>für</w:t>
      </w:r>
      <w:r w:rsidR="0090071C">
        <w:t xml:space="preserve"> </w:t>
      </w:r>
      <w:r w:rsidRPr="001B0929">
        <w:t>Benutzer</w:t>
      </w:r>
      <w:r w:rsidR="0090071C">
        <w:t xml:space="preserve"> </w:t>
      </w:r>
      <w:r w:rsidRPr="001B0929">
        <w:t>zu</w:t>
      </w:r>
      <w:r w:rsidR="0090071C">
        <w:t xml:space="preserve"> </w:t>
      </w:r>
      <w:r w:rsidRPr="001B0929">
        <w:t>schaffen.</w:t>
      </w:r>
    </w:p>
    <w:p w14:paraId="5623BA13" w14:textId="4FCC5352" w:rsidR="001B0929" w:rsidRPr="001B0929" w:rsidRDefault="001B0929" w:rsidP="005C068D">
      <w:r w:rsidRPr="001B0929">
        <w:t>Die</w:t>
      </w:r>
      <w:r w:rsidR="0090071C">
        <w:t xml:space="preserve"> </w:t>
      </w:r>
      <w:r w:rsidRPr="001B0929">
        <w:t>standardmäßige</w:t>
      </w:r>
      <w:r w:rsidR="0090071C">
        <w:t xml:space="preserve"> </w:t>
      </w:r>
      <w:r w:rsidRPr="001B0929">
        <w:t>Anmeldeoberfläche</w:t>
      </w:r>
      <w:r w:rsidR="0090071C">
        <w:t xml:space="preserve"> </w:t>
      </w:r>
      <w:r w:rsidRPr="001B0929">
        <w:t>ist</w:t>
      </w:r>
      <w:r w:rsidR="0090071C">
        <w:t xml:space="preserve"> </w:t>
      </w:r>
      <w:r w:rsidRPr="001B0929">
        <w:t>das</w:t>
      </w:r>
      <w:r w:rsidR="0090071C">
        <w:t xml:space="preserve"> </w:t>
      </w:r>
      <w:r w:rsidRPr="001B0929">
        <w:t>globale</w:t>
      </w:r>
      <w:r w:rsidR="0090071C">
        <w:t xml:space="preserve"> </w:t>
      </w:r>
      <w:r w:rsidRPr="001B0929">
        <w:t>Erscheinungsbild,</w:t>
      </w:r>
      <w:r w:rsidR="0090071C">
        <w:t xml:space="preserve"> </w:t>
      </w:r>
      <w:r w:rsidRPr="001B0929">
        <w:t>das</w:t>
      </w:r>
      <w:r w:rsidR="0090071C">
        <w:t xml:space="preserve"> </w:t>
      </w:r>
      <w:r w:rsidRPr="001B0929">
        <w:t>für</w:t>
      </w:r>
      <w:r w:rsidR="0090071C">
        <w:t xml:space="preserve"> </w:t>
      </w:r>
      <w:r w:rsidRPr="001B0929">
        <w:t>alle</w:t>
      </w:r>
      <w:r w:rsidR="0090071C">
        <w:t xml:space="preserve"> </w:t>
      </w:r>
      <w:r w:rsidRPr="001B0929">
        <w:t>Anmeldungen</w:t>
      </w:r>
      <w:r w:rsidR="0090071C">
        <w:t xml:space="preserve"> </w:t>
      </w:r>
      <w:r w:rsidRPr="001B0929">
        <w:t>bei</w:t>
      </w:r>
      <w:r w:rsidR="0090071C">
        <w:t xml:space="preserve"> </w:t>
      </w:r>
      <w:r w:rsidRPr="001B0929">
        <w:t>Ihrem</w:t>
      </w:r>
      <w:r w:rsidR="0090071C">
        <w:t xml:space="preserve"> </w:t>
      </w:r>
      <w:r w:rsidRPr="001B0929">
        <w:t>Mandanten</w:t>
      </w:r>
      <w:r w:rsidR="0090071C">
        <w:t xml:space="preserve"> </w:t>
      </w:r>
      <w:r w:rsidRPr="001B0929">
        <w:t>gilt.</w:t>
      </w:r>
      <w:r w:rsidR="0090071C">
        <w:t xml:space="preserve"> </w:t>
      </w:r>
      <w:r w:rsidRPr="001B0929">
        <w:t>Bevor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Einstellungen</w:t>
      </w:r>
      <w:r w:rsidR="0090071C">
        <w:t xml:space="preserve"> </w:t>
      </w:r>
      <w:r w:rsidRPr="001B0929">
        <w:t>anpassen,</w:t>
      </w:r>
      <w:r w:rsidR="0090071C">
        <w:t xml:space="preserve"> </w:t>
      </w:r>
      <w:r w:rsidRPr="001B0929">
        <w:t>wird</w:t>
      </w:r>
      <w:r w:rsidR="0090071C">
        <w:t xml:space="preserve"> </w:t>
      </w:r>
      <w:r w:rsidRPr="001B0929">
        <w:t>das</w:t>
      </w:r>
      <w:r w:rsidR="0090071C">
        <w:t xml:space="preserve"> </w:t>
      </w:r>
      <w:r w:rsidRPr="001B0929">
        <w:t>Microsoft-Standardbranding</w:t>
      </w:r>
      <w:r w:rsidR="0090071C">
        <w:t xml:space="preserve"> </w:t>
      </w:r>
      <w:r w:rsidRPr="001B0929">
        <w:t>auf</w:t>
      </w:r>
      <w:r w:rsidR="0090071C">
        <w:t xml:space="preserve"> </w:t>
      </w:r>
      <w:r w:rsidRPr="001B0929">
        <w:t>Ihren</w:t>
      </w:r>
      <w:r w:rsidR="0090071C">
        <w:t xml:space="preserve"> </w:t>
      </w:r>
      <w:r w:rsidRPr="001B0929">
        <w:t>Anmeldeseiten</w:t>
      </w:r>
      <w:r w:rsidR="0090071C">
        <w:t xml:space="preserve"> </w:t>
      </w:r>
      <w:r w:rsidRPr="001B0929">
        <w:t>angezeigt.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können</w:t>
      </w:r>
      <w:r w:rsidR="0090071C">
        <w:t xml:space="preserve"> </w:t>
      </w:r>
      <w:r w:rsidRPr="001B0929">
        <w:t>diese</w:t>
      </w:r>
      <w:r w:rsidR="0090071C">
        <w:t xml:space="preserve"> </w:t>
      </w:r>
      <w:r w:rsidRPr="001B0929">
        <w:t>Standardoberfläche</w:t>
      </w:r>
      <w:r w:rsidR="0090071C">
        <w:t xml:space="preserve"> </w:t>
      </w:r>
      <w:r w:rsidRPr="001B0929">
        <w:t>mit</w:t>
      </w:r>
      <w:r w:rsidR="0090071C">
        <w:t xml:space="preserve"> </w:t>
      </w:r>
      <w:r w:rsidRPr="001B0929">
        <w:t>einem</w:t>
      </w:r>
      <w:r w:rsidR="0090071C">
        <w:t xml:space="preserve"> </w:t>
      </w:r>
      <w:r w:rsidRPr="001B0929">
        <w:t>benutzerdefinierten</w:t>
      </w:r>
      <w:r w:rsidR="0090071C">
        <w:t xml:space="preserve"> </w:t>
      </w:r>
      <w:r w:rsidRPr="001B0929">
        <w:t>Hintergrundbild</w:t>
      </w:r>
      <w:r w:rsidR="0090071C">
        <w:t xml:space="preserve"> </w:t>
      </w:r>
      <w:r w:rsidRPr="001B0929">
        <w:t>und/oder</w:t>
      </w:r>
      <w:r w:rsidR="0090071C">
        <w:t xml:space="preserve"> </w:t>
      </w:r>
      <w:r w:rsidRPr="001B0929">
        <w:t>benutzerdefinierten</w:t>
      </w:r>
      <w:r w:rsidR="0090071C">
        <w:t xml:space="preserve"> </w:t>
      </w:r>
      <w:r w:rsidRPr="001B0929">
        <w:t>Farben,</w:t>
      </w:r>
      <w:r w:rsidR="0090071C">
        <w:t xml:space="preserve"> </w:t>
      </w:r>
      <w:r w:rsidRPr="001B0929">
        <w:t>Favicons,</w:t>
      </w:r>
      <w:r w:rsidR="0090071C">
        <w:t xml:space="preserve"> </w:t>
      </w:r>
      <w:r w:rsidRPr="001B0929">
        <w:t>Layouts,</w:t>
      </w:r>
      <w:r w:rsidR="0090071C">
        <w:t xml:space="preserve"> </w:t>
      </w:r>
      <w:r w:rsidRPr="001B0929">
        <w:t>Kopfzeilen</w:t>
      </w:r>
      <w:r w:rsidR="0090071C">
        <w:t xml:space="preserve"> </w:t>
      </w:r>
      <w:r w:rsidRPr="001B0929">
        <w:t>und</w:t>
      </w:r>
      <w:r w:rsidR="0090071C">
        <w:t xml:space="preserve"> </w:t>
      </w:r>
      <w:r w:rsidRPr="001B0929">
        <w:t>Fußzeilen</w:t>
      </w:r>
      <w:r w:rsidR="0090071C">
        <w:t xml:space="preserve"> </w:t>
      </w:r>
      <w:r w:rsidRPr="001B0929">
        <w:t>anpassen.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können</w:t>
      </w:r>
      <w:r w:rsidR="0090071C">
        <w:t xml:space="preserve"> </w:t>
      </w:r>
      <w:r w:rsidRPr="001B0929">
        <w:t>auch</w:t>
      </w:r>
      <w:r w:rsidR="0090071C">
        <w:t xml:space="preserve"> </w:t>
      </w:r>
      <w:r w:rsidRPr="001B0929">
        <w:t>eine</w:t>
      </w:r>
      <w:r w:rsidR="0090071C">
        <w:t xml:space="preserve"> </w:t>
      </w:r>
      <w:r w:rsidRPr="001B0929">
        <w:t>benutzerdefinierte</w:t>
      </w:r>
      <w:r w:rsidR="0090071C">
        <w:t xml:space="preserve"> </w:t>
      </w:r>
      <w:r w:rsidRPr="001B0929">
        <w:t>CSS-Datei</w:t>
      </w:r>
      <w:r w:rsidR="0090071C">
        <w:t xml:space="preserve"> </w:t>
      </w:r>
      <w:r w:rsidRPr="001B0929">
        <w:t>hochladen.</w:t>
      </w:r>
    </w:p>
    <w:p w14:paraId="0B9ABE02" w14:textId="77777777" w:rsidR="001B0929" w:rsidRPr="001B0929" w:rsidRDefault="001B0929" w:rsidP="0090071C">
      <w:pPr>
        <w:pStyle w:val="berschrift2"/>
      </w:pPr>
      <w:bookmarkStart w:id="1" w:name="_Toc150096994"/>
      <w:proofErr w:type="spellStart"/>
      <w:r w:rsidRPr="001B0929">
        <w:t>Voraussetzungen</w:t>
      </w:r>
      <w:bookmarkEnd w:id="1"/>
      <w:proofErr w:type="spellEnd"/>
    </w:p>
    <w:p w14:paraId="4A7809E0" w14:textId="2F328F2B" w:rsidR="001B0929" w:rsidRPr="001B0929" w:rsidRDefault="001B0929" w:rsidP="0090071C">
      <w:r w:rsidRPr="001B0929">
        <w:t>Für</w:t>
      </w:r>
      <w:r w:rsidR="0090071C">
        <w:t xml:space="preserve"> </w:t>
      </w:r>
      <w:r w:rsidRPr="001B0929">
        <w:t>das</w:t>
      </w:r>
      <w:r w:rsidR="0090071C">
        <w:t xml:space="preserve"> </w:t>
      </w:r>
      <w:r w:rsidRPr="001B0929">
        <w:t>Hinzufügen</w:t>
      </w:r>
      <w:r w:rsidR="0090071C">
        <w:t xml:space="preserve"> </w:t>
      </w:r>
      <w:r w:rsidRPr="001B0929">
        <w:t>von</w:t>
      </w:r>
      <w:r w:rsidR="0090071C">
        <w:t xml:space="preserve"> </w:t>
      </w:r>
      <w:r w:rsidRPr="001B0929">
        <w:t>benutzerdefiniertem</w:t>
      </w:r>
      <w:r w:rsidR="0090071C">
        <w:t xml:space="preserve"> </w:t>
      </w:r>
      <w:r w:rsidRPr="001B0929">
        <w:t>Branding</w:t>
      </w:r>
      <w:r w:rsidR="0090071C">
        <w:t xml:space="preserve"> </w:t>
      </w:r>
      <w:r w:rsidRPr="001B0929">
        <w:t>ist</w:t>
      </w:r>
      <w:r w:rsidR="0090071C">
        <w:t xml:space="preserve"> </w:t>
      </w:r>
      <w:r w:rsidRPr="001B0929">
        <w:t>eine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folgenden</w:t>
      </w:r>
      <w:r w:rsidR="0090071C">
        <w:t xml:space="preserve"> </w:t>
      </w:r>
      <w:r w:rsidRPr="001B0929">
        <w:t>Lizenzen</w:t>
      </w:r>
      <w:r w:rsidR="0090071C">
        <w:t xml:space="preserve"> </w:t>
      </w:r>
      <w:r w:rsidRPr="001B0929">
        <w:t>erforderlich:</w:t>
      </w:r>
    </w:p>
    <w:p w14:paraId="7A1FA439" w14:textId="6BC0F2E6" w:rsidR="001B0929" w:rsidRPr="001B0929" w:rsidRDefault="001B0929" w:rsidP="0090071C">
      <w:pPr>
        <w:pStyle w:val="AufzhlungVirtualschoolVariante1"/>
      </w:pPr>
      <w:r w:rsidRPr="001B0929">
        <w:t>Microsoft</w:t>
      </w:r>
      <w:r w:rsidR="0090071C">
        <w:t xml:space="preserve"> </w:t>
      </w:r>
      <w:proofErr w:type="spellStart"/>
      <w:r w:rsidRPr="001B0929">
        <w:t>Entra</w:t>
      </w:r>
      <w:proofErr w:type="spellEnd"/>
      <w:r w:rsidR="0090071C">
        <w:t xml:space="preserve"> </w:t>
      </w:r>
      <w:r w:rsidRPr="001B0929">
        <w:t>ID</w:t>
      </w:r>
      <w:r w:rsidR="0090071C">
        <w:t xml:space="preserve"> </w:t>
      </w:r>
      <w:r w:rsidRPr="001B0929">
        <w:t>P1</w:t>
      </w:r>
      <w:r w:rsidR="0090071C">
        <w:t xml:space="preserve"> </w:t>
      </w:r>
      <w:r w:rsidRPr="001B0929">
        <w:t>oder</w:t>
      </w:r>
      <w:r w:rsidR="0090071C">
        <w:t xml:space="preserve"> </w:t>
      </w:r>
      <w:r w:rsidRPr="001B0929">
        <w:t>P2</w:t>
      </w:r>
    </w:p>
    <w:p w14:paraId="2AEC1459" w14:textId="5EBEE2ED" w:rsidR="001B0929" w:rsidRPr="001B0929" w:rsidRDefault="001B0929" w:rsidP="0090071C">
      <w:pPr>
        <w:pStyle w:val="AufzhlungVirtualschoolVariante1"/>
      </w:pPr>
      <w:r w:rsidRPr="001B0929">
        <w:t>Microsoft</w:t>
      </w:r>
      <w:r w:rsidR="0090071C">
        <w:t xml:space="preserve"> </w:t>
      </w:r>
      <w:proofErr w:type="spellStart"/>
      <w:r w:rsidRPr="001B0929">
        <w:t>Entra</w:t>
      </w:r>
      <w:proofErr w:type="spellEnd"/>
      <w:r w:rsidR="0090071C">
        <w:t xml:space="preserve"> </w:t>
      </w:r>
      <w:r w:rsidRPr="001B0929">
        <w:t>ID-P1</w:t>
      </w:r>
      <w:r w:rsidR="0090071C">
        <w:t xml:space="preserve"> </w:t>
      </w:r>
      <w:r w:rsidRPr="001B0929">
        <w:t>bzw.</w:t>
      </w:r>
      <w:r w:rsidR="0090071C">
        <w:t xml:space="preserve"> </w:t>
      </w:r>
      <w:r w:rsidRPr="001B0929">
        <w:t>-P2</w:t>
      </w:r>
    </w:p>
    <w:p w14:paraId="3DD554B4" w14:textId="0B16BE14" w:rsidR="001B0929" w:rsidRPr="001B0929" w:rsidRDefault="001B0929" w:rsidP="0090071C">
      <w:pPr>
        <w:pStyle w:val="AufzhlungVirtualschoolVariante1"/>
      </w:pPr>
      <w:r w:rsidRPr="001B0929">
        <w:t>Office</w:t>
      </w:r>
      <w:r w:rsidR="0090071C">
        <w:t xml:space="preserve"> </w:t>
      </w:r>
      <w:r w:rsidRPr="001B0929">
        <w:t>365</w:t>
      </w:r>
      <w:r w:rsidR="0090071C">
        <w:t xml:space="preserve"> </w:t>
      </w:r>
      <w:r w:rsidRPr="001B0929">
        <w:t>(für</w:t>
      </w:r>
      <w:r w:rsidR="0090071C">
        <w:t xml:space="preserve"> </w:t>
      </w:r>
      <w:r w:rsidRPr="001B0929">
        <w:t>Office-Apps)</w:t>
      </w:r>
    </w:p>
    <w:p w14:paraId="40C597D7" w14:textId="77777777" w:rsidR="0090071C" w:rsidRDefault="0090071C" w:rsidP="001B0929"/>
    <w:p w14:paraId="3C1F43F9" w14:textId="628FC6AC" w:rsidR="001B0929" w:rsidRPr="001B0929" w:rsidRDefault="001B0929" w:rsidP="0090071C">
      <w:r w:rsidRPr="001B0929">
        <w:t>Weitere</w:t>
      </w:r>
      <w:r w:rsidR="0090071C">
        <w:t xml:space="preserve"> </w:t>
      </w:r>
      <w:r w:rsidRPr="001B0929">
        <w:t>Informationen</w:t>
      </w:r>
      <w:r w:rsidR="0090071C">
        <w:t xml:space="preserve"> </w:t>
      </w:r>
      <w:r w:rsidRPr="001B0929">
        <w:t>zu</w:t>
      </w:r>
      <w:r w:rsidR="0090071C">
        <w:t xml:space="preserve"> </w:t>
      </w:r>
      <w:r w:rsidRPr="001B0929">
        <w:t>Lizenzierung</w:t>
      </w:r>
      <w:r w:rsidR="0090071C">
        <w:t xml:space="preserve"> </w:t>
      </w:r>
      <w:r w:rsidRPr="001B0929">
        <w:t>und</w:t>
      </w:r>
      <w:r w:rsidR="0090071C">
        <w:t xml:space="preserve"> </w:t>
      </w:r>
      <w:r w:rsidRPr="001B0929">
        <w:t>Editionen</w:t>
      </w:r>
      <w:r w:rsidR="0090071C">
        <w:t xml:space="preserve"> </w:t>
      </w:r>
      <w:r w:rsidRPr="001B0929">
        <w:t>finden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im</w:t>
      </w:r>
      <w:r w:rsidR="0090071C">
        <w:t xml:space="preserve"> </w:t>
      </w:r>
      <w:r w:rsidRPr="001B0929">
        <w:t>Artikel</w:t>
      </w:r>
      <w:r w:rsidR="0090071C">
        <w:t xml:space="preserve"> </w:t>
      </w:r>
      <w:hyperlink r:id="rId19" w:history="1">
        <w:r w:rsidRPr="001B0929">
          <w:rPr>
            <w:rStyle w:val="Hyperlink"/>
          </w:rPr>
          <w:t>Registrieren</w:t>
        </w:r>
        <w:r w:rsidR="0090071C">
          <w:rPr>
            <w:rStyle w:val="Hyperlink"/>
          </w:rPr>
          <w:t xml:space="preserve"> </w:t>
        </w:r>
        <w:r w:rsidRPr="001B0929">
          <w:rPr>
            <w:rStyle w:val="Hyperlink"/>
          </w:rPr>
          <w:t>für</w:t>
        </w:r>
        <w:r w:rsidR="0090071C">
          <w:rPr>
            <w:rStyle w:val="Hyperlink"/>
          </w:rPr>
          <w:t xml:space="preserve"> </w:t>
        </w:r>
        <w:r w:rsidRPr="001B0929">
          <w:rPr>
            <w:rStyle w:val="Hyperlink"/>
          </w:rPr>
          <w:t>Microsoft</w:t>
        </w:r>
        <w:r w:rsidR="0090071C">
          <w:rPr>
            <w:rStyle w:val="Hyperlink"/>
          </w:rPr>
          <w:t xml:space="preserve"> </w:t>
        </w:r>
        <w:proofErr w:type="spellStart"/>
        <w:r w:rsidRPr="001B0929">
          <w:rPr>
            <w:rStyle w:val="Hyperlink"/>
          </w:rPr>
          <w:t>Entra</w:t>
        </w:r>
        <w:proofErr w:type="spellEnd"/>
        <w:r w:rsidR="0090071C">
          <w:rPr>
            <w:rStyle w:val="Hyperlink"/>
          </w:rPr>
          <w:t xml:space="preserve"> </w:t>
        </w:r>
        <w:r w:rsidRPr="001B0929">
          <w:rPr>
            <w:rStyle w:val="Hyperlink"/>
          </w:rPr>
          <w:t>ID</w:t>
        </w:r>
        <w:r w:rsidR="0090071C">
          <w:rPr>
            <w:rStyle w:val="Hyperlink"/>
          </w:rPr>
          <w:t xml:space="preserve"> </w:t>
        </w:r>
        <w:r w:rsidRPr="001B0929">
          <w:rPr>
            <w:rStyle w:val="Hyperlink"/>
          </w:rPr>
          <w:t>P1</w:t>
        </w:r>
        <w:r w:rsidR="0090071C">
          <w:rPr>
            <w:rStyle w:val="Hyperlink"/>
          </w:rPr>
          <w:t xml:space="preserve"> </w:t>
        </w:r>
        <w:r w:rsidRPr="001B0929">
          <w:rPr>
            <w:rStyle w:val="Hyperlink"/>
          </w:rPr>
          <w:t>oder</w:t>
        </w:r>
        <w:r w:rsidR="0090071C">
          <w:rPr>
            <w:rStyle w:val="Hyperlink"/>
          </w:rPr>
          <w:t xml:space="preserve"> </w:t>
        </w:r>
        <w:r w:rsidRPr="001B0929">
          <w:rPr>
            <w:rStyle w:val="Hyperlink"/>
          </w:rPr>
          <w:t>P2</w:t>
        </w:r>
      </w:hyperlink>
      <w:r w:rsidRPr="001B0929">
        <w:t>.</w:t>
      </w:r>
    </w:p>
    <w:p w14:paraId="167F8558" w14:textId="4D3EC608" w:rsidR="001B0929" w:rsidRPr="001B0929" w:rsidRDefault="001B0929" w:rsidP="0090071C">
      <w:r w:rsidRPr="001B0929">
        <w:t>Microsoft</w:t>
      </w:r>
      <w:r w:rsidR="0090071C">
        <w:t xml:space="preserve"> </w:t>
      </w:r>
      <w:proofErr w:type="spellStart"/>
      <w:r w:rsidRPr="001B0929">
        <w:t>Entra</w:t>
      </w:r>
      <w:proofErr w:type="spellEnd"/>
      <w:r w:rsidR="0090071C">
        <w:t xml:space="preserve"> </w:t>
      </w:r>
      <w:r w:rsidRPr="001B0929">
        <w:t>ID</w:t>
      </w:r>
      <w:r w:rsidR="0090071C">
        <w:t xml:space="preserve"> </w:t>
      </w:r>
      <w:r w:rsidRPr="001B0929">
        <w:t>P1-</w:t>
      </w:r>
      <w:r w:rsidR="0090071C">
        <w:t xml:space="preserve"> </w:t>
      </w:r>
      <w:r w:rsidRPr="001B0929">
        <w:t>oder</w:t>
      </w:r>
      <w:r w:rsidR="0090071C">
        <w:t xml:space="preserve"> </w:t>
      </w:r>
      <w:r w:rsidRPr="001B0929">
        <w:t>P2-Editionen</w:t>
      </w:r>
      <w:r w:rsidR="0090071C">
        <w:t xml:space="preserve"> </w:t>
      </w:r>
      <w:r w:rsidRPr="001B0929">
        <w:t>sind</w:t>
      </w:r>
      <w:r w:rsidR="0090071C">
        <w:t xml:space="preserve"> </w:t>
      </w:r>
      <w:r w:rsidRPr="001B0929">
        <w:t>für</w:t>
      </w:r>
      <w:r w:rsidR="0090071C">
        <w:t xml:space="preserve"> </w:t>
      </w:r>
      <w:r w:rsidRPr="001B0929">
        <w:t>Kunden</w:t>
      </w:r>
      <w:r w:rsidR="0090071C">
        <w:t xml:space="preserve"> </w:t>
      </w:r>
      <w:r w:rsidRPr="001B0929">
        <w:t>in</w:t>
      </w:r>
      <w:r w:rsidR="0090071C">
        <w:t xml:space="preserve"> </w:t>
      </w:r>
      <w:r w:rsidRPr="001B0929">
        <w:t>China</w:t>
      </w:r>
      <w:r w:rsidR="0090071C">
        <w:t xml:space="preserve"> </w:t>
      </w:r>
      <w:r w:rsidRPr="001B0929">
        <w:t>verfügbar,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weltweite</w:t>
      </w:r>
      <w:r w:rsidR="0090071C">
        <w:t xml:space="preserve"> </w:t>
      </w:r>
      <w:r w:rsidRPr="001B0929">
        <w:t>Instanz</w:t>
      </w:r>
      <w:r w:rsidR="0090071C">
        <w:t xml:space="preserve"> </w:t>
      </w:r>
      <w:r w:rsidRPr="001B0929">
        <w:t>von</w:t>
      </w:r>
      <w:r w:rsidR="0090071C">
        <w:t xml:space="preserve"> </w:t>
      </w:r>
      <w:r w:rsidRPr="001B0929">
        <w:t>Microsoft</w:t>
      </w:r>
      <w:r w:rsidR="0090071C">
        <w:t xml:space="preserve"> </w:t>
      </w:r>
      <w:proofErr w:type="spellStart"/>
      <w:r w:rsidRPr="001B0929">
        <w:t>Entra</w:t>
      </w:r>
      <w:proofErr w:type="spellEnd"/>
      <w:r w:rsidR="0090071C">
        <w:t xml:space="preserve"> </w:t>
      </w:r>
      <w:r w:rsidRPr="001B0929">
        <w:t>ID</w:t>
      </w:r>
      <w:r w:rsidR="0090071C">
        <w:t xml:space="preserve"> </w:t>
      </w:r>
      <w:r w:rsidRPr="001B0929">
        <w:t>verwenden.</w:t>
      </w:r>
      <w:r w:rsidR="0090071C">
        <w:t xml:space="preserve"> </w:t>
      </w:r>
      <w:r w:rsidRPr="001B0929">
        <w:t>Microsoft</w:t>
      </w:r>
      <w:r w:rsidR="0090071C">
        <w:t xml:space="preserve"> </w:t>
      </w:r>
      <w:proofErr w:type="spellStart"/>
      <w:r w:rsidRPr="001B0929">
        <w:t>Entra</w:t>
      </w:r>
      <w:proofErr w:type="spellEnd"/>
      <w:r w:rsidR="0090071C">
        <w:t xml:space="preserve"> </w:t>
      </w:r>
      <w:r w:rsidRPr="001B0929">
        <w:t>ID</w:t>
      </w:r>
      <w:r w:rsidR="0090071C">
        <w:t xml:space="preserve"> </w:t>
      </w:r>
      <w:r w:rsidRPr="001B0929">
        <w:t>P1-</w:t>
      </w:r>
      <w:r w:rsidR="0090071C">
        <w:t xml:space="preserve"> </w:t>
      </w:r>
      <w:r w:rsidRPr="001B0929">
        <w:t>oder</w:t>
      </w:r>
      <w:r w:rsidR="0090071C">
        <w:t xml:space="preserve"> </w:t>
      </w:r>
      <w:r w:rsidRPr="001B0929">
        <w:t>P2-Editionen</w:t>
      </w:r>
      <w:r w:rsidR="0090071C">
        <w:t xml:space="preserve"> </w:t>
      </w:r>
      <w:r w:rsidRPr="001B0929">
        <w:t>werden</w:t>
      </w:r>
      <w:r w:rsidR="0090071C">
        <w:t xml:space="preserve"> </w:t>
      </w:r>
      <w:r w:rsidRPr="001B0929">
        <w:t>derzeit</w:t>
      </w:r>
      <w:r w:rsidR="0090071C">
        <w:t xml:space="preserve"> </w:t>
      </w:r>
      <w:r w:rsidRPr="001B0929">
        <w:t>nicht</w:t>
      </w:r>
      <w:r w:rsidR="0090071C">
        <w:t xml:space="preserve"> </w:t>
      </w:r>
      <w:r w:rsidRPr="001B0929">
        <w:t>im</w:t>
      </w:r>
      <w:r w:rsidR="0090071C">
        <w:t xml:space="preserve"> </w:t>
      </w:r>
      <w:r w:rsidRPr="001B0929">
        <w:t>Azure-Dienst</w:t>
      </w:r>
      <w:r w:rsidR="0090071C">
        <w:t xml:space="preserve"> </w:t>
      </w:r>
      <w:r w:rsidRPr="001B0929">
        <w:t>unterstützt,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von</w:t>
      </w:r>
      <w:r w:rsidR="0090071C">
        <w:t xml:space="preserve"> </w:t>
      </w:r>
      <w:r w:rsidRPr="001B0929">
        <w:t>21Vianet</w:t>
      </w:r>
      <w:r w:rsidR="0090071C">
        <w:t xml:space="preserve"> </w:t>
      </w:r>
      <w:r w:rsidRPr="001B0929">
        <w:t>in</w:t>
      </w:r>
      <w:r w:rsidR="0090071C">
        <w:t xml:space="preserve"> </w:t>
      </w:r>
      <w:r w:rsidRPr="001B0929">
        <w:t>China</w:t>
      </w:r>
      <w:r w:rsidR="0090071C">
        <w:t xml:space="preserve"> </w:t>
      </w:r>
      <w:r w:rsidRPr="001B0929">
        <w:t>betrieben</w:t>
      </w:r>
      <w:r w:rsidR="0090071C">
        <w:t xml:space="preserve"> </w:t>
      </w:r>
      <w:r w:rsidRPr="001B0929">
        <w:t>wird.</w:t>
      </w:r>
    </w:p>
    <w:p w14:paraId="352B4B4C" w14:textId="44AED05B" w:rsidR="001B0929" w:rsidRPr="001B0929" w:rsidRDefault="001B0929" w:rsidP="0090071C">
      <w:r w:rsidRPr="001B0929">
        <w:t>Die</w:t>
      </w:r>
      <w:r w:rsidR="0090071C">
        <w:t xml:space="preserve"> </w:t>
      </w:r>
      <w:r w:rsidRPr="001B0929">
        <w:t>Rolle</w:t>
      </w:r>
      <w:r w:rsidR="0090071C">
        <w:t xml:space="preserve"> </w:t>
      </w:r>
      <w:r w:rsidRPr="001B0929">
        <w:rPr>
          <w:b/>
          <w:bCs/>
        </w:rPr>
        <w:t>Globaler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Administrator</w:t>
      </w:r>
      <w:r w:rsidR="0090071C">
        <w:t xml:space="preserve"> </w:t>
      </w:r>
      <w:r w:rsidRPr="001B0929">
        <w:t>ist</w:t>
      </w:r>
      <w:r w:rsidR="0090071C">
        <w:t xml:space="preserve"> </w:t>
      </w:r>
      <w:r w:rsidRPr="001B0929">
        <w:t>erforderlich,</w:t>
      </w:r>
      <w:r w:rsidR="0090071C">
        <w:t xml:space="preserve"> </w:t>
      </w:r>
      <w:r w:rsidRPr="001B0929">
        <w:t>um</w:t>
      </w:r>
      <w:r w:rsidR="0090071C">
        <w:t xml:space="preserve"> </w:t>
      </w:r>
      <w:r w:rsidRPr="001B0929">
        <w:t>das</w:t>
      </w:r>
      <w:r w:rsidR="0090071C">
        <w:t xml:space="preserve"> </w:t>
      </w:r>
      <w:r w:rsidRPr="001B0929">
        <w:t>Unternehmensbranding</w:t>
      </w:r>
      <w:r w:rsidR="0090071C">
        <w:t xml:space="preserve"> </w:t>
      </w:r>
      <w:r w:rsidRPr="001B0929">
        <w:t>anzupassen.</w:t>
      </w:r>
    </w:p>
    <w:p w14:paraId="376B0D09" w14:textId="20B09657" w:rsidR="001B0929" w:rsidRPr="001B0929" w:rsidRDefault="001B0929" w:rsidP="001B0929">
      <w:r w:rsidRPr="001B0929">
        <w:rPr>
          <w:b/>
          <w:bCs/>
        </w:rPr>
        <w:t>Alle</w:t>
      </w:r>
      <w:r w:rsidR="0090071C">
        <w:rPr>
          <w:b/>
          <w:bCs/>
        </w:rPr>
        <w:t xml:space="preserve"> </w:t>
      </w:r>
      <w:proofErr w:type="spellStart"/>
      <w:r w:rsidRPr="001B0929">
        <w:rPr>
          <w:b/>
          <w:bCs/>
        </w:rPr>
        <w:t>Brandingelemente</w:t>
      </w:r>
      <w:proofErr w:type="spellEnd"/>
      <w:r w:rsidR="0090071C">
        <w:rPr>
          <w:b/>
          <w:bCs/>
        </w:rPr>
        <w:t xml:space="preserve"> </w:t>
      </w:r>
      <w:r w:rsidRPr="001B0929">
        <w:rPr>
          <w:b/>
          <w:bCs/>
        </w:rPr>
        <w:t>sind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optional.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Die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Standardeinstellungen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werden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beibehalten,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wenn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sie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nicht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geändert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werden.</w:t>
      </w:r>
      <w:r w:rsidR="0090071C">
        <w:t xml:space="preserve"> </w:t>
      </w:r>
      <w:r w:rsidRPr="001B0929">
        <w:t>Wenn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beispielsweise</w:t>
      </w:r>
      <w:r w:rsidR="0090071C">
        <w:t xml:space="preserve"> </w:t>
      </w:r>
      <w:r w:rsidRPr="001B0929">
        <w:t>ein</w:t>
      </w:r>
      <w:r w:rsidR="0090071C">
        <w:t xml:space="preserve"> </w:t>
      </w:r>
      <w:r w:rsidRPr="001B0929">
        <w:t>Bannerlogo,</w:t>
      </w:r>
      <w:r w:rsidR="0090071C">
        <w:t xml:space="preserve"> </w:t>
      </w:r>
      <w:r w:rsidRPr="001B0929">
        <w:t>aber</w:t>
      </w:r>
      <w:r w:rsidR="0090071C">
        <w:t xml:space="preserve"> </w:t>
      </w:r>
      <w:r w:rsidRPr="001B0929">
        <w:t>kein</w:t>
      </w:r>
      <w:r w:rsidR="0090071C">
        <w:t xml:space="preserve"> </w:t>
      </w:r>
      <w:r w:rsidRPr="001B0929">
        <w:t>Hintergrundbild</w:t>
      </w:r>
      <w:r w:rsidR="0090071C">
        <w:t xml:space="preserve"> </w:t>
      </w:r>
      <w:r w:rsidRPr="001B0929">
        <w:t>angeben,</w:t>
      </w:r>
      <w:r w:rsidR="0090071C">
        <w:t xml:space="preserve"> </w:t>
      </w:r>
      <w:r w:rsidRPr="001B0929">
        <w:t>wird</w:t>
      </w:r>
      <w:r w:rsidR="0090071C">
        <w:t xml:space="preserve"> </w:t>
      </w:r>
      <w:r w:rsidRPr="001B0929">
        <w:t>auf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Anmeldeseite</w:t>
      </w:r>
      <w:r w:rsidR="0090071C">
        <w:t xml:space="preserve"> </w:t>
      </w:r>
      <w:r w:rsidRPr="001B0929">
        <w:t>Ihr</w:t>
      </w:r>
      <w:r w:rsidR="0090071C">
        <w:t xml:space="preserve"> </w:t>
      </w:r>
      <w:r w:rsidRPr="001B0929">
        <w:t>Logo</w:t>
      </w:r>
      <w:r w:rsidR="0090071C">
        <w:t xml:space="preserve"> </w:t>
      </w:r>
      <w:r w:rsidRPr="001B0929">
        <w:t>mit</w:t>
      </w:r>
      <w:r w:rsidR="0090071C">
        <w:t xml:space="preserve"> </w:t>
      </w:r>
      <w:r w:rsidRPr="001B0929">
        <w:t>einem</w:t>
      </w:r>
      <w:r w:rsidR="0090071C">
        <w:t xml:space="preserve"> </w:t>
      </w:r>
      <w:r w:rsidRPr="001B0929">
        <w:t>Standardhintergrundbild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Zielwebsite</w:t>
      </w:r>
      <w:r w:rsidR="0090071C">
        <w:t xml:space="preserve"> </w:t>
      </w:r>
      <w:r w:rsidRPr="001B0929">
        <w:t>(z.</w:t>
      </w:r>
      <w:r w:rsidR="0090071C">
        <w:t xml:space="preserve"> </w:t>
      </w:r>
      <w:r w:rsidRPr="001B0929">
        <w:t>B.</w:t>
      </w:r>
      <w:r w:rsidR="0090071C">
        <w:t xml:space="preserve"> </w:t>
      </w:r>
      <w:r w:rsidRPr="001B0929">
        <w:t>Microsoft</w:t>
      </w:r>
      <w:r w:rsidR="0090071C">
        <w:t xml:space="preserve"> </w:t>
      </w:r>
      <w:r w:rsidRPr="001B0929">
        <w:t>365)</w:t>
      </w:r>
      <w:r w:rsidR="0090071C">
        <w:t xml:space="preserve"> </w:t>
      </w:r>
      <w:r w:rsidRPr="001B0929">
        <w:t>angezeigt.</w:t>
      </w:r>
      <w:r w:rsidR="0090071C">
        <w:t xml:space="preserve"> </w:t>
      </w:r>
      <w:r w:rsidRPr="001B0929">
        <w:t>Darüber</w:t>
      </w:r>
      <w:r w:rsidR="0090071C">
        <w:t xml:space="preserve"> </w:t>
      </w:r>
      <w:r w:rsidRPr="001B0929">
        <w:t>hinaus</w:t>
      </w:r>
      <w:r w:rsidR="0090071C">
        <w:t xml:space="preserve"> </w:t>
      </w:r>
      <w:r w:rsidRPr="001B0929">
        <w:t>wird</w:t>
      </w:r>
      <w:r w:rsidR="0090071C">
        <w:t xml:space="preserve"> </w:t>
      </w:r>
      <w:r w:rsidRPr="001B0929">
        <w:t>das</w:t>
      </w:r>
      <w:r w:rsidR="0090071C">
        <w:t xml:space="preserve"> </w:t>
      </w:r>
      <w:r w:rsidRPr="001B0929">
        <w:t>Branding</w:t>
      </w:r>
      <w:r w:rsidR="0090071C">
        <w:t xml:space="preserve"> </w:t>
      </w:r>
      <w:r w:rsidRPr="001B0929">
        <w:t>von</w:t>
      </w:r>
      <w:r w:rsidR="0090071C">
        <w:t xml:space="preserve"> </w:t>
      </w:r>
      <w:r w:rsidRPr="001B0929">
        <w:t>Anmeldeseiten</w:t>
      </w:r>
      <w:r w:rsidR="0090071C">
        <w:t xml:space="preserve"> </w:t>
      </w:r>
      <w:r w:rsidRPr="001B0929">
        <w:t>nicht</w:t>
      </w:r>
      <w:r w:rsidR="0090071C">
        <w:t xml:space="preserve"> </w:t>
      </w:r>
      <w:r w:rsidRPr="001B0929">
        <w:t>für</w:t>
      </w:r>
      <w:r w:rsidR="0090071C">
        <w:t xml:space="preserve"> </w:t>
      </w:r>
      <w:r w:rsidRPr="001B0929">
        <w:t>persönliche</w:t>
      </w:r>
      <w:r w:rsidR="0090071C">
        <w:t xml:space="preserve"> </w:t>
      </w:r>
      <w:r w:rsidRPr="001B0929">
        <w:t>Microsoft-Konten</w:t>
      </w:r>
      <w:r w:rsidR="0090071C">
        <w:t xml:space="preserve"> </w:t>
      </w:r>
      <w:r w:rsidRPr="001B0929">
        <w:t>übernommen.</w:t>
      </w:r>
      <w:r w:rsidR="0090071C">
        <w:t xml:space="preserve"> </w:t>
      </w:r>
      <w:r w:rsidRPr="001B0929">
        <w:t>Wenn</w:t>
      </w:r>
      <w:r w:rsidR="0090071C">
        <w:t xml:space="preserve"> </w:t>
      </w:r>
      <w:r w:rsidRPr="001B0929">
        <w:t>sich</w:t>
      </w:r>
      <w:r w:rsidR="0090071C">
        <w:t xml:space="preserve"> </w:t>
      </w:r>
      <w:r w:rsidRPr="001B0929">
        <w:t>Ihre</w:t>
      </w:r>
      <w:r w:rsidR="0090071C">
        <w:t xml:space="preserve"> </w:t>
      </w:r>
      <w:r w:rsidRPr="001B0929">
        <w:t>Benutzer</w:t>
      </w:r>
      <w:r w:rsidR="0090071C">
        <w:t xml:space="preserve"> </w:t>
      </w:r>
      <w:r w:rsidRPr="001B0929">
        <w:t>oder</w:t>
      </w:r>
      <w:r w:rsidR="0090071C">
        <w:t xml:space="preserve"> </w:t>
      </w:r>
      <w:r w:rsidRPr="001B0929">
        <w:t>Gäste</w:t>
      </w:r>
      <w:r w:rsidR="0090071C">
        <w:t xml:space="preserve"> </w:t>
      </w:r>
      <w:r w:rsidRPr="001B0929">
        <w:t>bei</w:t>
      </w:r>
      <w:r w:rsidR="0090071C">
        <w:t xml:space="preserve"> </w:t>
      </w:r>
      <w:r w:rsidRPr="001B0929">
        <w:t>einem</w:t>
      </w:r>
      <w:r w:rsidR="0090071C">
        <w:t xml:space="preserve"> </w:t>
      </w:r>
      <w:r w:rsidRPr="001B0929">
        <w:t>persönlichen</w:t>
      </w:r>
      <w:r w:rsidR="0090071C">
        <w:t xml:space="preserve"> </w:t>
      </w:r>
      <w:r w:rsidRPr="001B0929">
        <w:t>Microsoft-Konto</w:t>
      </w:r>
      <w:r w:rsidR="0090071C">
        <w:t xml:space="preserve"> </w:t>
      </w:r>
      <w:r w:rsidRPr="001B0929">
        <w:t>authentifizieren,</w:t>
      </w:r>
      <w:r w:rsidR="0090071C">
        <w:t xml:space="preserve"> </w:t>
      </w:r>
      <w:r w:rsidRPr="001B0929">
        <w:t>wird</w:t>
      </w:r>
      <w:r w:rsidR="0090071C">
        <w:t xml:space="preserve"> </w:t>
      </w:r>
      <w:r w:rsidRPr="001B0929">
        <w:t>auf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Anmeldeseite</w:t>
      </w:r>
      <w:r w:rsidR="0090071C">
        <w:t xml:space="preserve"> </w:t>
      </w:r>
      <w:r w:rsidRPr="001B0929">
        <w:t>das</w:t>
      </w:r>
      <w:r w:rsidR="0090071C">
        <w:t xml:space="preserve"> </w:t>
      </w:r>
      <w:r w:rsidRPr="001B0929">
        <w:t>Branding</w:t>
      </w:r>
      <w:r w:rsidR="0090071C">
        <w:t xml:space="preserve"> </w:t>
      </w:r>
      <w:r w:rsidRPr="001B0929">
        <w:t>Ihrer</w:t>
      </w:r>
      <w:r w:rsidR="0090071C">
        <w:t xml:space="preserve"> </w:t>
      </w:r>
      <w:r w:rsidRPr="001B0929">
        <w:t>Organisation</w:t>
      </w:r>
      <w:r w:rsidR="0090071C">
        <w:t xml:space="preserve"> </w:t>
      </w:r>
      <w:r w:rsidRPr="001B0929">
        <w:t>nicht</w:t>
      </w:r>
      <w:r w:rsidR="0090071C">
        <w:t xml:space="preserve"> </w:t>
      </w:r>
      <w:r w:rsidRPr="001B0929">
        <w:t>angezeigt.</w:t>
      </w:r>
    </w:p>
    <w:p w14:paraId="20DFDFAC" w14:textId="372FFC88" w:rsidR="001B0929" w:rsidRPr="001B0929" w:rsidRDefault="001B0929" w:rsidP="001B0929">
      <w:r w:rsidRPr="001B0929">
        <w:rPr>
          <w:b/>
          <w:bCs/>
        </w:rPr>
        <w:t>Für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Bilder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gelten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verschiedene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Bild-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und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Dateigrößenanforderungen.</w:t>
      </w:r>
      <w:r w:rsidR="0090071C">
        <w:t xml:space="preserve"> </w:t>
      </w:r>
      <w:r w:rsidRPr="001B0929">
        <w:t>Beachten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Bildanforderungen</w:t>
      </w:r>
      <w:r w:rsidR="0090071C">
        <w:t xml:space="preserve"> </w:t>
      </w:r>
      <w:r w:rsidRPr="001B0929">
        <w:t>für</w:t>
      </w:r>
      <w:r w:rsidR="0090071C">
        <w:t xml:space="preserve"> </w:t>
      </w:r>
      <w:r w:rsidRPr="001B0929">
        <w:t>jede</w:t>
      </w:r>
      <w:r w:rsidR="0090071C">
        <w:t xml:space="preserve"> </w:t>
      </w:r>
      <w:r w:rsidRPr="001B0929">
        <w:t>Option.</w:t>
      </w:r>
      <w:r w:rsidR="0090071C">
        <w:t xml:space="preserve"> </w:t>
      </w:r>
      <w:r w:rsidRPr="001B0929">
        <w:t>Möglicherweise</w:t>
      </w:r>
      <w:r w:rsidR="0090071C">
        <w:t xml:space="preserve"> </w:t>
      </w:r>
      <w:r w:rsidRPr="001B0929">
        <w:t>müssen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ein</w:t>
      </w:r>
      <w:r w:rsidR="0090071C">
        <w:t xml:space="preserve"> </w:t>
      </w:r>
      <w:r w:rsidRPr="001B0929">
        <w:t>Bildbearbeitungsprogramm</w:t>
      </w:r>
      <w:r w:rsidR="0090071C">
        <w:t xml:space="preserve"> </w:t>
      </w:r>
      <w:r w:rsidRPr="001B0929">
        <w:t>verwenden,</w:t>
      </w:r>
      <w:r w:rsidR="0090071C">
        <w:t xml:space="preserve"> </w:t>
      </w:r>
      <w:r w:rsidRPr="001B0929">
        <w:t>um</w:t>
      </w:r>
      <w:r w:rsidR="0090071C">
        <w:t xml:space="preserve"> </w:t>
      </w:r>
      <w:r w:rsidRPr="001B0929">
        <w:t>Bilder</w:t>
      </w:r>
      <w:r w:rsidR="0090071C">
        <w:t xml:space="preserve"> </w:t>
      </w:r>
      <w:r w:rsidRPr="001B0929">
        <w:t>in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richtigen</w:t>
      </w:r>
      <w:r w:rsidR="0090071C">
        <w:t xml:space="preserve"> </w:t>
      </w:r>
      <w:r w:rsidRPr="001B0929">
        <w:t>Größe</w:t>
      </w:r>
      <w:r w:rsidR="0090071C">
        <w:t xml:space="preserve"> </w:t>
      </w:r>
      <w:r w:rsidRPr="001B0929">
        <w:t>zu</w:t>
      </w:r>
      <w:r w:rsidR="0090071C">
        <w:t xml:space="preserve"> </w:t>
      </w:r>
      <w:r w:rsidRPr="001B0929">
        <w:t>erstellen.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bevorzugte</w:t>
      </w:r>
      <w:r w:rsidR="0090071C">
        <w:t xml:space="preserve"> </w:t>
      </w:r>
      <w:proofErr w:type="spellStart"/>
      <w:r w:rsidRPr="001B0929">
        <w:t>Bildtyp</w:t>
      </w:r>
      <w:proofErr w:type="spellEnd"/>
      <w:r w:rsidR="0090071C">
        <w:t xml:space="preserve"> </w:t>
      </w:r>
      <w:r w:rsidRPr="001B0929">
        <w:t>für</w:t>
      </w:r>
      <w:r w:rsidR="0090071C">
        <w:t xml:space="preserve"> </w:t>
      </w:r>
      <w:r w:rsidRPr="001B0929">
        <w:t>alle</w:t>
      </w:r>
      <w:r w:rsidR="0090071C">
        <w:t xml:space="preserve"> </w:t>
      </w:r>
      <w:r w:rsidRPr="001B0929">
        <w:t>Bilder</w:t>
      </w:r>
      <w:r w:rsidR="0090071C">
        <w:t xml:space="preserve"> </w:t>
      </w:r>
      <w:r w:rsidRPr="001B0929">
        <w:t>ist</w:t>
      </w:r>
      <w:r w:rsidR="0090071C">
        <w:t xml:space="preserve"> </w:t>
      </w:r>
      <w:r w:rsidRPr="001B0929">
        <w:t>PNG,</w:t>
      </w:r>
      <w:r w:rsidR="0090071C">
        <w:t xml:space="preserve"> </w:t>
      </w:r>
      <w:r w:rsidRPr="001B0929">
        <w:t>JPG</w:t>
      </w:r>
      <w:r w:rsidR="0090071C">
        <w:t xml:space="preserve"> </w:t>
      </w:r>
      <w:r w:rsidRPr="001B0929">
        <w:t>wird</w:t>
      </w:r>
      <w:r w:rsidR="0090071C">
        <w:t xml:space="preserve"> </w:t>
      </w:r>
      <w:r w:rsidRPr="001B0929">
        <w:t>aber</w:t>
      </w:r>
      <w:r w:rsidR="0090071C">
        <w:t xml:space="preserve"> </w:t>
      </w:r>
      <w:r w:rsidRPr="001B0929">
        <w:t>ebenfalls</w:t>
      </w:r>
      <w:r w:rsidR="0090071C">
        <w:t xml:space="preserve"> </w:t>
      </w:r>
      <w:r w:rsidRPr="001B0929">
        <w:t>akzeptiert.</w:t>
      </w:r>
    </w:p>
    <w:p w14:paraId="47949550" w14:textId="2E98510E" w:rsidR="001B0929" w:rsidRPr="001B0929" w:rsidRDefault="001B0929" w:rsidP="001B0929">
      <w:r w:rsidRPr="001B0929">
        <w:rPr>
          <w:b/>
          <w:bCs/>
        </w:rPr>
        <w:lastRenderedPageBreak/>
        <w:t>Verwenden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Sie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Microsoft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Graph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mit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Microsoft</w:t>
      </w:r>
      <w:r w:rsidR="0090071C">
        <w:rPr>
          <w:b/>
          <w:bCs/>
        </w:rPr>
        <w:t xml:space="preserve"> </w:t>
      </w:r>
      <w:proofErr w:type="spellStart"/>
      <w:r w:rsidRPr="001B0929">
        <w:rPr>
          <w:b/>
          <w:bCs/>
        </w:rPr>
        <w:t>Entra</w:t>
      </w:r>
      <w:proofErr w:type="spellEnd"/>
      <w:r w:rsidRPr="001B0929">
        <w:rPr>
          <w:b/>
          <w:bCs/>
        </w:rPr>
        <w:t>-Unternehmensbranding.</w:t>
      </w:r>
      <w:r w:rsidR="0090071C">
        <w:t xml:space="preserve"> </w:t>
      </w:r>
      <w:r w:rsidRPr="001B0929">
        <w:t>Unternehmensbranding</w:t>
      </w:r>
      <w:r w:rsidR="0090071C">
        <w:t xml:space="preserve"> </w:t>
      </w:r>
      <w:r w:rsidRPr="001B0929">
        <w:t>kann</w:t>
      </w:r>
      <w:r w:rsidR="0090071C">
        <w:t xml:space="preserve"> </w:t>
      </w:r>
      <w:r w:rsidRPr="001B0929">
        <w:t>mithilfe</w:t>
      </w:r>
      <w:r w:rsidR="0090071C">
        <w:t xml:space="preserve"> </w:t>
      </w:r>
      <w:r w:rsidRPr="001B0929">
        <w:t>von</w:t>
      </w:r>
      <w:r w:rsidR="0090071C">
        <w:t xml:space="preserve"> </w:t>
      </w:r>
      <w:r w:rsidRPr="001B0929">
        <w:t>Microsoft</w:t>
      </w:r>
      <w:r w:rsidR="0090071C">
        <w:t xml:space="preserve"> </w:t>
      </w:r>
      <w:r w:rsidRPr="001B0929">
        <w:t>Graph</w:t>
      </w:r>
      <w:r w:rsidR="0090071C">
        <w:t xml:space="preserve"> </w:t>
      </w:r>
      <w:r w:rsidRPr="001B0929">
        <w:t>für</w:t>
      </w:r>
      <w:r w:rsidR="0090071C">
        <w:t xml:space="preserve"> </w:t>
      </w:r>
      <w:r w:rsidRPr="001B0929">
        <w:t>den</w:t>
      </w:r>
      <w:r w:rsidR="0090071C">
        <w:t xml:space="preserve"> </w:t>
      </w:r>
      <w:r w:rsidRPr="001B0929">
        <w:t>Endpunkt</w:t>
      </w:r>
      <w:r w:rsidR="0090071C">
        <w:t xml:space="preserve"> </w:t>
      </w:r>
      <w:r w:rsidRPr="001B0929">
        <w:t>/</w:t>
      </w:r>
      <w:proofErr w:type="spellStart"/>
      <w:r w:rsidRPr="001B0929">
        <w:t>beta</w:t>
      </w:r>
      <w:proofErr w:type="spellEnd"/>
      <w:r w:rsidR="0090071C">
        <w:t xml:space="preserve"> </w:t>
      </w:r>
      <w:r w:rsidRPr="001B0929">
        <w:t>und</w:t>
      </w:r>
      <w:r w:rsidR="0090071C">
        <w:t xml:space="preserve"> </w:t>
      </w:r>
      <w:r w:rsidRPr="001B0929">
        <w:t>Ressourcentyp</w:t>
      </w:r>
      <w:r w:rsidR="0090071C">
        <w:t xml:space="preserve"> </w:t>
      </w:r>
      <w:proofErr w:type="spellStart"/>
      <w:r w:rsidRPr="001B0929">
        <w:t>organizationalBranding</w:t>
      </w:r>
      <w:proofErr w:type="spellEnd"/>
      <w:r w:rsidR="0090071C">
        <w:t xml:space="preserve"> </w:t>
      </w:r>
      <w:r w:rsidRPr="001B0929">
        <w:t>angezeigt</w:t>
      </w:r>
      <w:r w:rsidR="0090071C">
        <w:t xml:space="preserve"> </w:t>
      </w:r>
      <w:r w:rsidRPr="001B0929">
        <w:t>und</w:t>
      </w:r>
      <w:r w:rsidR="0090071C">
        <w:t xml:space="preserve"> </w:t>
      </w:r>
      <w:r w:rsidRPr="001B0929">
        <w:t>verwaltet</w:t>
      </w:r>
      <w:r w:rsidR="0090071C">
        <w:t xml:space="preserve"> </w:t>
      </w:r>
      <w:r w:rsidRPr="001B0929">
        <w:t>werden.</w:t>
      </w:r>
      <w:r w:rsidR="0090071C">
        <w:t xml:space="preserve"> </w:t>
      </w:r>
      <w:r w:rsidRPr="001B0929">
        <w:t>Weitere</w:t>
      </w:r>
      <w:r w:rsidR="0090071C">
        <w:t xml:space="preserve"> </w:t>
      </w:r>
      <w:r w:rsidRPr="001B0929">
        <w:t>Informationen</w:t>
      </w:r>
      <w:r w:rsidR="0090071C">
        <w:t xml:space="preserve"> </w:t>
      </w:r>
      <w:r w:rsidRPr="001B0929">
        <w:t>finden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in</w:t>
      </w:r>
      <w:r w:rsidR="0090071C">
        <w:t xml:space="preserve"> </w:t>
      </w:r>
      <w:r w:rsidRPr="001B0929">
        <w:t>der</w:t>
      </w:r>
      <w:r w:rsidR="0090071C">
        <w:t xml:space="preserve"> </w:t>
      </w:r>
      <w:hyperlink r:id="rId20" w:history="1">
        <w:r w:rsidRPr="001B0929">
          <w:rPr>
            <w:rStyle w:val="Hyperlink"/>
          </w:rPr>
          <w:t>Dokumentation</w:t>
        </w:r>
        <w:r w:rsidR="0090071C">
          <w:rPr>
            <w:rStyle w:val="Hyperlink"/>
          </w:rPr>
          <w:t xml:space="preserve"> </w:t>
        </w:r>
        <w:r w:rsidRPr="001B0929">
          <w:rPr>
            <w:rStyle w:val="Hyperlink"/>
          </w:rPr>
          <w:t>zur</w:t>
        </w:r>
        <w:r w:rsidR="0090071C">
          <w:rPr>
            <w:rStyle w:val="Hyperlink"/>
          </w:rPr>
          <w:t xml:space="preserve"> </w:t>
        </w:r>
        <w:r w:rsidRPr="001B0929">
          <w:rPr>
            <w:rStyle w:val="Hyperlink"/>
          </w:rPr>
          <w:t>Unternehmensbranding-API</w:t>
        </w:r>
      </w:hyperlink>
      <w:r w:rsidRPr="001B0929">
        <w:t>.</w:t>
      </w:r>
    </w:p>
    <w:p w14:paraId="2A30F103" w14:textId="3545824E" w:rsidR="001B0929" w:rsidRPr="001B0929" w:rsidRDefault="001B0929" w:rsidP="001B0929">
      <w:r w:rsidRPr="001B0929">
        <w:t>Die</w:t>
      </w:r>
      <w:r w:rsidR="0090071C">
        <w:t xml:space="preserve"> </w:t>
      </w:r>
      <w:r w:rsidRPr="001B0929">
        <w:t>Branding-Elemente</w:t>
      </w:r>
      <w:r w:rsidR="0090071C">
        <w:t xml:space="preserve"> </w:t>
      </w:r>
      <w:r w:rsidRPr="001B0929">
        <w:t>werden</w:t>
      </w:r>
      <w:r w:rsidR="0090071C">
        <w:t xml:space="preserve"> </w:t>
      </w:r>
      <w:r w:rsidRPr="001B0929">
        <w:t>im</w:t>
      </w:r>
      <w:r w:rsidR="0090071C">
        <w:t xml:space="preserve"> </w:t>
      </w:r>
      <w:r w:rsidRPr="001B0929">
        <w:t>folgenden</w:t>
      </w:r>
      <w:r w:rsidR="0090071C">
        <w:t xml:space="preserve"> </w:t>
      </w:r>
      <w:r w:rsidRPr="001B0929">
        <w:t>Beispiel</w:t>
      </w:r>
      <w:r w:rsidR="0090071C">
        <w:t xml:space="preserve"> </w:t>
      </w:r>
      <w:r w:rsidRPr="001B0929">
        <w:t>aufgerufen.</w:t>
      </w:r>
      <w:r w:rsidR="0090071C">
        <w:t xml:space="preserve"> </w:t>
      </w:r>
      <w:r w:rsidRPr="001B0929">
        <w:t>Textbeschreibungen</w:t>
      </w:r>
      <w:r w:rsidR="0090071C">
        <w:t xml:space="preserve"> </w:t>
      </w:r>
      <w:r w:rsidRPr="001B0929">
        <w:t>werden</w:t>
      </w:r>
      <w:r w:rsidR="0090071C">
        <w:t xml:space="preserve"> </w:t>
      </w:r>
      <w:r w:rsidRPr="001B0929">
        <w:t>nach</w:t>
      </w:r>
      <w:r w:rsidR="0090071C">
        <w:t xml:space="preserve"> </w:t>
      </w:r>
      <w:r w:rsidRPr="001B0929">
        <w:t>dem</w:t>
      </w:r>
      <w:r w:rsidR="0090071C">
        <w:t xml:space="preserve"> </w:t>
      </w:r>
      <w:r w:rsidRPr="001B0929">
        <w:t>Bild</w:t>
      </w:r>
      <w:r w:rsidR="0090071C">
        <w:t xml:space="preserve"> </w:t>
      </w:r>
      <w:r w:rsidRPr="001B0929">
        <w:t>bereitgestellt.</w:t>
      </w:r>
    </w:p>
    <w:p w14:paraId="329AB67D" w14:textId="6C60175E" w:rsidR="001B0929" w:rsidRPr="001B0929" w:rsidRDefault="001B0929" w:rsidP="001B0929">
      <w:r w:rsidRPr="001B0929">
        <w:drawing>
          <wp:inline distT="0" distB="0" distL="0" distR="0" wp14:anchorId="2A48F322" wp14:editId="727778BE">
            <wp:extent cx="5760720" cy="3696970"/>
            <wp:effectExtent l="0" t="0" r="0" b="0"/>
            <wp:docPr id="310588212" name="Grafik 9" descr="Screenshot of the sign-in page, with each of the company branding elements highlighted.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the sign-in page, with each of the company branding elements highlighted.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7AE4D" w14:textId="1B7830B2" w:rsidR="001B0929" w:rsidRPr="001B0929" w:rsidRDefault="001B0929" w:rsidP="001B0929">
      <w:pPr>
        <w:numPr>
          <w:ilvl w:val="0"/>
          <w:numId w:val="17"/>
        </w:numPr>
      </w:pPr>
      <w:r w:rsidRPr="001B0929">
        <w:rPr>
          <w:b/>
          <w:bCs/>
        </w:rPr>
        <w:t>Favicon</w:t>
      </w:r>
      <w:r w:rsidRPr="001B0929">
        <w:t>:</w:t>
      </w:r>
      <w:r w:rsidR="0090071C">
        <w:t xml:space="preserve"> </w:t>
      </w:r>
      <w:r w:rsidRPr="001B0929">
        <w:t>Kleines</w:t>
      </w:r>
      <w:r w:rsidR="0090071C">
        <w:t xml:space="preserve"> </w:t>
      </w:r>
      <w:r w:rsidRPr="001B0929">
        <w:t>Symbol,</w:t>
      </w:r>
      <w:r w:rsidR="0090071C">
        <w:t xml:space="preserve"> </w:t>
      </w:r>
      <w:r w:rsidRPr="001B0929">
        <w:t>das</w:t>
      </w:r>
      <w:r w:rsidR="0090071C">
        <w:t xml:space="preserve"> </w:t>
      </w:r>
      <w:r w:rsidRPr="001B0929">
        <w:t>auf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linken</w:t>
      </w:r>
      <w:r w:rsidR="0090071C">
        <w:t xml:space="preserve"> </w:t>
      </w:r>
      <w:r w:rsidRPr="001B0929">
        <w:t>Seite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„Browser“-Registerkarte</w:t>
      </w:r>
      <w:r w:rsidR="0090071C">
        <w:t xml:space="preserve"> </w:t>
      </w:r>
      <w:r w:rsidRPr="001B0929">
        <w:t>angezeigt</w:t>
      </w:r>
      <w:r w:rsidR="0090071C">
        <w:t xml:space="preserve"> </w:t>
      </w:r>
      <w:r w:rsidRPr="001B0929">
        <w:t>wird.</w:t>
      </w:r>
    </w:p>
    <w:p w14:paraId="62C6B875" w14:textId="73F094D6" w:rsidR="001B0929" w:rsidRPr="001B0929" w:rsidRDefault="001B0929" w:rsidP="001B0929">
      <w:pPr>
        <w:numPr>
          <w:ilvl w:val="0"/>
          <w:numId w:val="17"/>
        </w:numPr>
      </w:pPr>
      <w:r w:rsidRPr="001B0929">
        <w:rPr>
          <w:b/>
          <w:bCs/>
        </w:rPr>
        <w:t>Header</w:t>
      </w:r>
      <w:r w:rsidRPr="001B0929">
        <w:t>:</w:t>
      </w:r>
      <w:r w:rsidR="0090071C">
        <w:t xml:space="preserve"> </w:t>
      </w:r>
      <w:r w:rsidRPr="001B0929">
        <w:t>Leerzeichen</w:t>
      </w:r>
      <w:r w:rsidR="0090071C">
        <w:t xml:space="preserve"> </w:t>
      </w:r>
      <w:r w:rsidRPr="001B0929">
        <w:t>oben</w:t>
      </w:r>
      <w:r w:rsidR="0090071C">
        <w:t xml:space="preserve"> </w:t>
      </w:r>
      <w:r w:rsidRPr="001B0929">
        <w:t>auf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Anmeldeseite</w:t>
      </w:r>
      <w:r w:rsidR="0090071C">
        <w:t xml:space="preserve"> </w:t>
      </w:r>
      <w:r w:rsidRPr="001B0929">
        <w:t>hinter</w:t>
      </w:r>
      <w:r w:rsidR="0090071C">
        <w:t xml:space="preserve"> </w:t>
      </w:r>
      <w:r w:rsidRPr="001B0929">
        <w:t>dem</w:t>
      </w:r>
      <w:r w:rsidR="0090071C">
        <w:t xml:space="preserve"> </w:t>
      </w:r>
      <w:r w:rsidRPr="001B0929">
        <w:t>Headerprotokoll.</w:t>
      </w:r>
    </w:p>
    <w:p w14:paraId="7C9F3D56" w14:textId="7059B2C0" w:rsidR="001B0929" w:rsidRPr="001B0929" w:rsidRDefault="001B0929" w:rsidP="001B0929">
      <w:pPr>
        <w:numPr>
          <w:ilvl w:val="0"/>
          <w:numId w:val="17"/>
        </w:numPr>
      </w:pPr>
      <w:r w:rsidRPr="001B0929">
        <w:rPr>
          <w:b/>
          <w:bCs/>
        </w:rPr>
        <w:t>Header-Logo</w:t>
      </w:r>
      <w:r w:rsidRPr="001B0929">
        <w:t>:</w:t>
      </w:r>
      <w:r w:rsidR="0090071C">
        <w:t xml:space="preserve"> </w:t>
      </w:r>
      <w:r w:rsidRPr="001B0929">
        <w:t>Logo,</w:t>
      </w:r>
      <w:r w:rsidR="0090071C">
        <w:t xml:space="preserve"> </w:t>
      </w:r>
      <w:r w:rsidRPr="001B0929">
        <w:t>das</w:t>
      </w:r>
      <w:r w:rsidR="0090071C">
        <w:t xml:space="preserve"> </w:t>
      </w:r>
      <w:r w:rsidRPr="001B0929">
        <w:t>in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oberen</w:t>
      </w:r>
      <w:r w:rsidR="0090071C">
        <w:t xml:space="preserve"> </w:t>
      </w:r>
      <w:r w:rsidRPr="001B0929">
        <w:t>linken</w:t>
      </w:r>
      <w:r w:rsidR="0090071C">
        <w:t xml:space="preserve"> </w:t>
      </w:r>
      <w:r w:rsidRPr="001B0929">
        <w:t>Ecke</w:t>
      </w:r>
      <w:r w:rsidR="0090071C">
        <w:t xml:space="preserve"> </w:t>
      </w:r>
      <w:r w:rsidRPr="001B0929">
        <w:t>auf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Anmeldeseite</w:t>
      </w:r>
      <w:r w:rsidR="0090071C">
        <w:t xml:space="preserve"> </w:t>
      </w:r>
      <w:r w:rsidRPr="001B0929">
        <w:t>angezeigt</w:t>
      </w:r>
      <w:r w:rsidR="0090071C">
        <w:t xml:space="preserve"> </w:t>
      </w:r>
      <w:r w:rsidRPr="001B0929">
        <w:t>wird.</w:t>
      </w:r>
    </w:p>
    <w:p w14:paraId="04010E79" w14:textId="236B047C" w:rsidR="001B0929" w:rsidRPr="001B0929" w:rsidRDefault="001B0929" w:rsidP="001B0929">
      <w:pPr>
        <w:numPr>
          <w:ilvl w:val="0"/>
          <w:numId w:val="17"/>
        </w:numPr>
      </w:pPr>
      <w:r w:rsidRPr="001B0929">
        <w:rPr>
          <w:b/>
          <w:bCs/>
        </w:rPr>
        <w:t>Hintergrundbild</w:t>
      </w:r>
      <w:r w:rsidRPr="001B0929">
        <w:t>: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gesamte</w:t>
      </w:r>
      <w:r w:rsidR="0090071C">
        <w:t xml:space="preserve"> </w:t>
      </w:r>
      <w:r w:rsidRPr="001B0929">
        <w:t>Bereich</w:t>
      </w:r>
      <w:r w:rsidR="0090071C">
        <w:t xml:space="preserve"> </w:t>
      </w:r>
      <w:r w:rsidRPr="001B0929">
        <w:t>hinter</w:t>
      </w:r>
      <w:r w:rsidR="0090071C">
        <w:t xml:space="preserve"> </w:t>
      </w:r>
      <w:r w:rsidRPr="001B0929">
        <w:t>dem</w:t>
      </w:r>
      <w:r w:rsidR="0090071C">
        <w:t xml:space="preserve"> </w:t>
      </w:r>
      <w:r w:rsidRPr="001B0929">
        <w:t>Feld</w:t>
      </w:r>
      <w:r w:rsidR="0090071C">
        <w:t xml:space="preserve"> </w:t>
      </w:r>
      <w:r w:rsidRPr="001B0929">
        <w:t>für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Anmeldung.</w:t>
      </w:r>
    </w:p>
    <w:p w14:paraId="3794DFBF" w14:textId="67C7A05C" w:rsidR="001B0929" w:rsidRPr="001B0929" w:rsidRDefault="001B0929" w:rsidP="001B0929">
      <w:pPr>
        <w:numPr>
          <w:ilvl w:val="0"/>
          <w:numId w:val="17"/>
        </w:numPr>
      </w:pPr>
      <w:r w:rsidRPr="001B0929">
        <w:rPr>
          <w:b/>
          <w:bCs/>
        </w:rPr>
        <w:t>Hintergrundfarbe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der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Seite</w:t>
      </w:r>
      <w:r w:rsidRPr="001B0929">
        <w:t>: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gesamte</w:t>
      </w:r>
      <w:r w:rsidR="0090071C">
        <w:t xml:space="preserve"> </w:t>
      </w:r>
      <w:r w:rsidRPr="001B0929">
        <w:t>Bereich</w:t>
      </w:r>
      <w:r w:rsidR="0090071C">
        <w:t xml:space="preserve"> </w:t>
      </w:r>
      <w:r w:rsidRPr="001B0929">
        <w:t>hinter</w:t>
      </w:r>
      <w:r w:rsidR="0090071C">
        <w:t xml:space="preserve"> </w:t>
      </w:r>
      <w:r w:rsidRPr="001B0929">
        <w:t>dem</w:t>
      </w:r>
      <w:r w:rsidR="0090071C">
        <w:t xml:space="preserve"> </w:t>
      </w:r>
      <w:r w:rsidRPr="001B0929">
        <w:t>Feld</w:t>
      </w:r>
      <w:r w:rsidR="0090071C">
        <w:t xml:space="preserve"> </w:t>
      </w:r>
      <w:r w:rsidRPr="001B0929">
        <w:t>für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Anmeldung.</w:t>
      </w:r>
    </w:p>
    <w:p w14:paraId="6558672B" w14:textId="223621A2" w:rsidR="001B0929" w:rsidRPr="001B0929" w:rsidRDefault="001B0929" w:rsidP="001B0929">
      <w:pPr>
        <w:numPr>
          <w:ilvl w:val="0"/>
          <w:numId w:val="17"/>
        </w:numPr>
      </w:pPr>
      <w:r w:rsidRPr="001B0929">
        <w:rPr>
          <w:b/>
          <w:bCs/>
        </w:rPr>
        <w:t>Bannerlogo</w:t>
      </w:r>
      <w:r w:rsidRPr="001B0929">
        <w:t>:</w:t>
      </w:r>
      <w:r w:rsidR="0090071C">
        <w:t xml:space="preserve"> </w:t>
      </w:r>
      <w:r w:rsidRPr="001B0929">
        <w:t>Logo,</w:t>
      </w:r>
      <w:r w:rsidR="0090071C">
        <w:t xml:space="preserve"> </w:t>
      </w:r>
      <w:r w:rsidRPr="001B0929">
        <w:t>das</w:t>
      </w:r>
      <w:r w:rsidR="0090071C">
        <w:t xml:space="preserve"> </w:t>
      </w:r>
      <w:r w:rsidRPr="001B0929">
        <w:t>oben</w:t>
      </w:r>
      <w:r w:rsidR="0090071C">
        <w:t xml:space="preserve"> </w:t>
      </w:r>
      <w:r w:rsidRPr="001B0929">
        <w:t>im</w:t>
      </w:r>
      <w:r w:rsidR="0090071C">
        <w:t xml:space="preserve"> </w:t>
      </w:r>
      <w:r w:rsidRPr="001B0929">
        <w:t>Anmeldefeld</w:t>
      </w:r>
      <w:r w:rsidR="0090071C">
        <w:t xml:space="preserve"> </w:t>
      </w:r>
      <w:r w:rsidRPr="001B0929">
        <w:t>angezeigt</w:t>
      </w:r>
      <w:r w:rsidR="0090071C">
        <w:t xml:space="preserve"> </w:t>
      </w:r>
      <w:r w:rsidRPr="001B0929">
        <w:t>wird.</w:t>
      </w:r>
    </w:p>
    <w:p w14:paraId="0B7AD316" w14:textId="6E0EFCE9" w:rsidR="001B0929" w:rsidRPr="001B0929" w:rsidRDefault="001B0929" w:rsidP="001B0929">
      <w:pPr>
        <w:numPr>
          <w:ilvl w:val="0"/>
          <w:numId w:val="17"/>
        </w:numPr>
      </w:pPr>
      <w:r w:rsidRPr="001B0929">
        <w:rPr>
          <w:b/>
          <w:bCs/>
        </w:rPr>
        <w:t>Titel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der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Anmeldeseite</w:t>
      </w:r>
      <w:r w:rsidRPr="001B0929">
        <w:t>:</w:t>
      </w:r>
      <w:r w:rsidR="0090071C">
        <w:t xml:space="preserve"> </w:t>
      </w:r>
      <w:r w:rsidRPr="001B0929">
        <w:t>Größerer</w:t>
      </w:r>
      <w:r w:rsidR="0090071C">
        <w:t xml:space="preserve"> </w:t>
      </w:r>
      <w:r w:rsidRPr="001B0929">
        <w:t>Text,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unter</w:t>
      </w:r>
      <w:r w:rsidR="0090071C">
        <w:t xml:space="preserve"> </w:t>
      </w:r>
      <w:r w:rsidRPr="001B0929">
        <w:t>dem</w:t>
      </w:r>
      <w:r w:rsidR="0090071C">
        <w:t xml:space="preserve"> </w:t>
      </w:r>
      <w:r w:rsidRPr="001B0929">
        <w:t>Bannerlogo</w:t>
      </w:r>
      <w:r w:rsidR="0090071C">
        <w:t xml:space="preserve"> </w:t>
      </w:r>
      <w:r w:rsidRPr="001B0929">
        <w:t>angezeigt</w:t>
      </w:r>
      <w:r w:rsidR="0090071C">
        <w:t xml:space="preserve"> </w:t>
      </w:r>
      <w:r w:rsidRPr="001B0929">
        <w:t>wird.</w:t>
      </w:r>
    </w:p>
    <w:p w14:paraId="0200AD24" w14:textId="79E6B967" w:rsidR="001B0929" w:rsidRPr="001B0929" w:rsidRDefault="001B0929" w:rsidP="001B0929">
      <w:pPr>
        <w:numPr>
          <w:ilvl w:val="0"/>
          <w:numId w:val="17"/>
        </w:numPr>
      </w:pPr>
      <w:r w:rsidRPr="001B0929">
        <w:rPr>
          <w:b/>
          <w:bCs/>
        </w:rPr>
        <w:t>Beschreibung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der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Anmeldeseite</w:t>
      </w:r>
      <w:r w:rsidRPr="001B0929">
        <w:t>:</w:t>
      </w:r>
      <w:r w:rsidR="0090071C">
        <w:t xml:space="preserve"> </w:t>
      </w:r>
      <w:r w:rsidRPr="001B0929">
        <w:t>Text</w:t>
      </w:r>
      <w:r w:rsidR="0090071C">
        <w:t xml:space="preserve"> </w:t>
      </w:r>
      <w:r w:rsidRPr="001B0929">
        <w:t>zur</w:t>
      </w:r>
      <w:r w:rsidR="0090071C">
        <w:t xml:space="preserve"> </w:t>
      </w:r>
      <w:r w:rsidRPr="001B0929">
        <w:t>Beschreibung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Anmeldeseite.</w:t>
      </w:r>
    </w:p>
    <w:p w14:paraId="6EFEEFC1" w14:textId="15792D3B" w:rsidR="001B0929" w:rsidRPr="001B0929" w:rsidRDefault="001B0929" w:rsidP="001B0929">
      <w:pPr>
        <w:numPr>
          <w:ilvl w:val="0"/>
          <w:numId w:val="17"/>
        </w:numPr>
      </w:pPr>
      <w:r w:rsidRPr="001B0929">
        <w:rPr>
          <w:b/>
          <w:bCs/>
        </w:rPr>
        <w:t>Benutzernamenhinweis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und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-text</w:t>
      </w:r>
      <w:r w:rsidRPr="001B0929">
        <w:t>: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Text,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angezeigt</w:t>
      </w:r>
      <w:r w:rsidR="0090071C">
        <w:t xml:space="preserve"> </w:t>
      </w:r>
      <w:r w:rsidRPr="001B0929">
        <w:t>wird,</w:t>
      </w:r>
      <w:r w:rsidR="0090071C">
        <w:t xml:space="preserve"> </w:t>
      </w:r>
      <w:r w:rsidRPr="001B0929">
        <w:t>bevor</w:t>
      </w:r>
      <w:r w:rsidR="0090071C">
        <w:t xml:space="preserve"> </w:t>
      </w:r>
      <w:r w:rsidRPr="001B0929">
        <w:t>ein</w:t>
      </w:r>
      <w:r w:rsidR="0090071C">
        <w:t xml:space="preserve"> </w:t>
      </w:r>
      <w:r w:rsidRPr="001B0929">
        <w:t>Benutzer</w:t>
      </w:r>
      <w:r w:rsidR="0090071C">
        <w:t xml:space="preserve"> </w:t>
      </w:r>
      <w:r w:rsidRPr="001B0929">
        <w:t>seine</w:t>
      </w:r>
      <w:r w:rsidR="0090071C">
        <w:t xml:space="preserve"> </w:t>
      </w:r>
      <w:r w:rsidRPr="001B0929">
        <w:t>Informationen</w:t>
      </w:r>
      <w:r w:rsidR="0090071C">
        <w:t xml:space="preserve"> </w:t>
      </w:r>
      <w:r w:rsidRPr="001B0929">
        <w:t>eingibt.</w:t>
      </w:r>
    </w:p>
    <w:p w14:paraId="4540A95D" w14:textId="2C6D304C" w:rsidR="001B0929" w:rsidRPr="001B0929" w:rsidRDefault="001B0929" w:rsidP="001B0929">
      <w:pPr>
        <w:numPr>
          <w:ilvl w:val="0"/>
          <w:numId w:val="17"/>
        </w:numPr>
      </w:pPr>
      <w:r w:rsidRPr="001B0929">
        <w:rPr>
          <w:b/>
          <w:bCs/>
        </w:rPr>
        <w:lastRenderedPageBreak/>
        <w:t>Self-Service-Kennwortzurücksetzung</w:t>
      </w:r>
      <w:r w:rsidRPr="001B0929">
        <w:t>:</w:t>
      </w:r>
      <w:r w:rsidR="0090071C">
        <w:t xml:space="preserve"> </w:t>
      </w:r>
      <w:r w:rsidRPr="001B0929">
        <w:t>Ein</w:t>
      </w:r>
      <w:r w:rsidR="0090071C">
        <w:t xml:space="preserve"> </w:t>
      </w:r>
      <w:r w:rsidRPr="001B0929">
        <w:t>Link,</w:t>
      </w:r>
      <w:r w:rsidR="0090071C">
        <w:t xml:space="preserve"> </w:t>
      </w:r>
      <w:r w:rsidRPr="001B0929">
        <w:t>den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unter</w:t>
      </w:r>
      <w:r w:rsidR="0090071C">
        <w:t xml:space="preserve"> </w:t>
      </w:r>
      <w:r w:rsidRPr="001B0929">
        <w:t>dem</w:t>
      </w:r>
      <w:r w:rsidR="0090071C">
        <w:t xml:space="preserve"> </w:t>
      </w:r>
      <w:r w:rsidRPr="001B0929">
        <w:t>Text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Anmeldeseite</w:t>
      </w:r>
      <w:r w:rsidR="0090071C">
        <w:t xml:space="preserve"> </w:t>
      </w:r>
      <w:r w:rsidRPr="001B0929">
        <w:t>für</w:t>
      </w:r>
      <w:r w:rsidR="0090071C">
        <w:t xml:space="preserve"> </w:t>
      </w:r>
      <w:r w:rsidRPr="001B0929">
        <w:t>Kennwortzurücksetzungen</w:t>
      </w:r>
      <w:r w:rsidR="0090071C">
        <w:t xml:space="preserve"> </w:t>
      </w:r>
      <w:r w:rsidRPr="001B0929">
        <w:t>hinzufügen</w:t>
      </w:r>
      <w:r w:rsidR="0090071C">
        <w:t xml:space="preserve"> </w:t>
      </w:r>
      <w:r w:rsidRPr="001B0929">
        <w:t>können.</w:t>
      </w:r>
    </w:p>
    <w:p w14:paraId="5CAE3511" w14:textId="10D7DFF1" w:rsidR="001B0929" w:rsidRPr="001B0929" w:rsidRDefault="001B0929" w:rsidP="001B0929">
      <w:pPr>
        <w:numPr>
          <w:ilvl w:val="0"/>
          <w:numId w:val="17"/>
        </w:numPr>
      </w:pPr>
      <w:r w:rsidRPr="001B0929">
        <w:rPr>
          <w:b/>
          <w:bCs/>
        </w:rPr>
        <w:t>Text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der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Anmeldeseite</w:t>
      </w:r>
      <w:r w:rsidRPr="001B0929">
        <w:t>:</w:t>
      </w:r>
      <w:r w:rsidR="0090071C">
        <w:t xml:space="preserve"> </w:t>
      </w:r>
      <w:r w:rsidRPr="001B0929">
        <w:t>Text,</w:t>
      </w:r>
      <w:r w:rsidR="0090071C">
        <w:t xml:space="preserve"> </w:t>
      </w:r>
      <w:r w:rsidRPr="001B0929">
        <w:t>den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unterhalb</w:t>
      </w:r>
      <w:r w:rsidR="0090071C">
        <w:t xml:space="preserve"> </w:t>
      </w:r>
      <w:r w:rsidRPr="001B0929">
        <w:t>des</w:t>
      </w:r>
      <w:r w:rsidR="0090071C">
        <w:t xml:space="preserve"> </w:t>
      </w:r>
      <w:r w:rsidRPr="001B0929">
        <w:t>Felds</w:t>
      </w:r>
      <w:r w:rsidR="0090071C">
        <w:t xml:space="preserve"> </w:t>
      </w:r>
      <w:r w:rsidRPr="001B0929">
        <w:t>„Benutzername“</w:t>
      </w:r>
      <w:r w:rsidR="0090071C">
        <w:t xml:space="preserve"> </w:t>
      </w:r>
      <w:r w:rsidRPr="001B0929">
        <w:t>hinzufügen</w:t>
      </w:r>
      <w:r w:rsidR="0090071C">
        <w:t xml:space="preserve"> </w:t>
      </w:r>
      <w:r w:rsidRPr="001B0929">
        <w:t>können.</w:t>
      </w:r>
    </w:p>
    <w:p w14:paraId="2236B6AD" w14:textId="25224E9F" w:rsidR="001B0929" w:rsidRPr="001B0929" w:rsidRDefault="001B0929" w:rsidP="001B0929">
      <w:pPr>
        <w:numPr>
          <w:ilvl w:val="0"/>
          <w:numId w:val="17"/>
        </w:numPr>
      </w:pPr>
      <w:r w:rsidRPr="001B0929">
        <w:rPr>
          <w:b/>
          <w:bCs/>
        </w:rPr>
        <w:t>Fußzeilenlink: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Datenschutz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&amp;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Cookies</w:t>
      </w:r>
      <w:r w:rsidRPr="001B0929">
        <w:t>:</w:t>
      </w:r>
      <w:r w:rsidR="0090071C">
        <w:t xml:space="preserve"> </w:t>
      </w:r>
      <w:r w:rsidRPr="001B0929">
        <w:t>Link,</w:t>
      </w:r>
      <w:r w:rsidR="0090071C">
        <w:t xml:space="preserve"> </w:t>
      </w:r>
      <w:r w:rsidRPr="001B0929">
        <w:t>den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in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unteren</w:t>
      </w:r>
      <w:r w:rsidR="0090071C">
        <w:t xml:space="preserve"> </w:t>
      </w:r>
      <w:r w:rsidRPr="001B0929">
        <w:t>rechten</w:t>
      </w:r>
      <w:r w:rsidR="0090071C">
        <w:t xml:space="preserve"> </w:t>
      </w:r>
      <w:r w:rsidRPr="001B0929">
        <w:t>Ecke</w:t>
      </w:r>
      <w:r w:rsidR="0090071C">
        <w:t xml:space="preserve"> </w:t>
      </w:r>
      <w:r w:rsidRPr="001B0929">
        <w:t>für</w:t>
      </w:r>
      <w:r w:rsidR="0090071C">
        <w:t xml:space="preserve"> </w:t>
      </w:r>
      <w:r w:rsidRPr="001B0929">
        <w:t>Datenschutzinformationen</w:t>
      </w:r>
      <w:r w:rsidR="0090071C">
        <w:t xml:space="preserve"> </w:t>
      </w:r>
      <w:r w:rsidRPr="001B0929">
        <w:t>hinzufügen</w:t>
      </w:r>
      <w:r w:rsidR="0090071C">
        <w:t xml:space="preserve"> </w:t>
      </w:r>
      <w:r w:rsidRPr="001B0929">
        <w:t>können.</w:t>
      </w:r>
    </w:p>
    <w:p w14:paraId="280ADB19" w14:textId="6CA38BD6" w:rsidR="001B0929" w:rsidRPr="001B0929" w:rsidRDefault="001B0929" w:rsidP="001B0929">
      <w:pPr>
        <w:numPr>
          <w:ilvl w:val="0"/>
          <w:numId w:val="17"/>
        </w:numPr>
      </w:pPr>
      <w:r w:rsidRPr="001B0929">
        <w:rPr>
          <w:b/>
          <w:bCs/>
        </w:rPr>
        <w:t>Fußzeile: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Nutzungsbedingungen</w:t>
      </w:r>
      <w:r w:rsidRPr="001B0929">
        <w:t>:</w:t>
      </w:r>
      <w:r w:rsidR="0090071C">
        <w:t xml:space="preserve"> </w:t>
      </w:r>
      <w:r w:rsidRPr="001B0929">
        <w:t>Text</w:t>
      </w:r>
      <w:r w:rsidR="0090071C">
        <w:t xml:space="preserve"> </w:t>
      </w:r>
      <w:r w:rsidRPr="001B0929">
        <w:t>in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unteren</w:t>
      </w:r>
      <w:r w:rsidR="0090071C">
        <w:t xml:space="preserve"> </w:t>
      </w:r>
      <w:r w:rsidRPr="001B0929">
        <w:t>rechten</w:t>
      </w:r>
      <w:r w:rsidR="0090071C">
        <w:t xml:space="preserve"> </w:t>
      </w:r>
      <w:r w:rsidRPr="001B0929">
        <w:t>Ecke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Seite,</w:t>
      </w:r>
      <w:r w:rsidR="0090071C">
        <w:t xml:space="preserve"> </w:t>
      </w:r>
      <w:r w:rsidRPr="001B0929">
        <w:t>wo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Nutzungsbedingungen</w:t>
      </w:r>
      <w:r w:rsidR="0090071C">
        <w:t xml:space="preserve"> </w:t>
      </w:r>
      <w:r w:rsidRPr="001B0929">
        <w:t>hinzufügen</w:t>
      </w:r>
      <w:r w:rsidR="0090071C">
        <w:t xml:space="preserve"> </w:t>
      </w:r>
      <w:r w:rsidRPr="001B0929">
        <w:t>können.</w:t>
      </w:r>
    </w:p>
    <w:p w14:paraId="4384162A" w14:textId="5573A083" w:rsidR="001B0929" w:rsidRPr="001B0929" w:rsidRDefault="001B0929" w:rsidP="001B0929">
      <w:pPr>
        <w:numPr>
          <w:ilvl w:val="0"/>
          <w:numId w:val="17"/>
        </w:numPr>
      </w:pPr>
      <w:r w:rsidRPr="001B0929">
        <w:rPr>
          <w:b/>
          <w:bCs/>
        </w:rPr>
        <w:t>Fußzeile</w:t>
      </w:r>
      <w:r w:rsidRPr="001B0929">
        <w:t>:</w:t>
      </w:r>
      <w:r w:rsidR="0090071C">
        <w:t xml:space="preserve"> </w:t>
      </w:r>
      <w:r w:rsidRPr="001B0929">
        <w:t>Bereich</w:t>
      </w:r>
      <w:r w:rsidR="0090071C">
        <w:t xml:space="preserve"> </w:t>
      </w:r>
      <w:r w:rsidRPr="001B0929">
        <w:t>am</w:t>
      </w:r>
      <w:r w:rsidR="0090071C">
        <w:t xml:space="preserve"> </w:t>
      </w:r>
      <w:r w:rsidRPr="001B0929">
        <w:t>unteren</w:t>
      </w:r>
      <w:r w:rsidR="0090071C">
        <w:t xml:space="preserve"> </w:t>
      </w:r>
      <w:r w:rsidRPr="001B0929">
        <w:t>Rand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Seite</w:t>
      </w:r>
      <w:r w:rsidR="0090071C">
        <w:t xml:space="preserve"> </w:t>
      </w:r>
      <w:r w:rsidRPr="001B0929">
        <w:t>für</w:t>
      </w:r>
      <w:r w:rsidR="0090071C">
        <w:t xml:space="preserve"> </w:t>
      </w:r>
      <w:r w:rsidRPr="001B0929">
        <w:t>Informationen</w:t>
      </w:r>
      <w:r w:rsidR="0090071C">
        <w:t xml:space="preserve"> </w:t>
      </w:r>
      <w:r w:rsidRPr="001B0929">
        <w:t>zu</w:t>
      </w:r>
      <w:r w:rsidR="0090071C">
        <w:t xml:space="preserve"> </w:t>
      </w:r>
      <w:r w:rsidRPr="001B0929">
        <w:t>Datenschutz</w:t>
      </w:r>
      <w:r w:rsidR="0090071C">
        <w:t xml:space="preserve"> </w:t>
      </w:r>
      <w:r w:rsidRPr="001B0929">
        <w:t>und</w:t>
      </w:r>
      <w:r w:rsidR="0090071C">
        <w:t xml:space="preserve"> </w:t>
      </w:r>
      <w:r w:rsidRPr="001B0929">
        <w:t>Nutzungsbedingungen.</w:t>
      </w:r>
    </w:p>
    <w:p w14:paraId="3D53190F" w14:textId="75E0D606" w:rsidR="001B0929" w:rsidRPr="001B0929" w:rsidRDefault="001B0929" w:rsidP="001B0929">
      <w:pPr>
        <w:numPr>
          <w:ilvl w:val="0"/>
          <w:numId w:val="17"/>
        </w:numPr>
      </w:pPr>
      <w:r w:rsidRPr="001B0929">
        <w:rPr>
          <w:b/>
          <w:bCs/>
        </w:rPr>
        <w:t>Vorlage</w:t>
      </w:r>
      <w:r w:rsidRPr="001B0929">
        <w:t>:</w:t>
      </w:r>
      <w:r w:rsidR="0090071C">
        <w:t xml:space="preserve"> </w:t>
      </w:r>
      <w:r w:rsidRPr="001B0929">
        <w:t>Das</w:t>
      </w:r>
      <w:r w:rsidR="0090071C">
        <w:t xml:space="preserve"> </w:t>
      </w:r>
      <w:r w:rsidRPr="001B0929">
        <w:t>Layout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Seite</w:t>
      </w:r>
      <w:r w:rsidR="0090071C">
        <w:t xml:space="preserve"> </w:t>
      </w:r>
      <w:r w:rsidRPr="001B0929">
        <w:t>und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Anmeldefelder.</w:t>
      </w:r>
    </w:p>
    <w:p w14:paraId="37F51916" w14:textId="77777777" w:rsidR="001B0929" w:rsidRPr="001B0929" w:rsidRDefault="001B0929" w:rsidP="004061E1">
      <w:pPr>
        <w:pStyle w:val="berschrift2"/>
      </w:pPr>
      <w:bookmarkStart w:id="2" w:name="_Toc150096995"/>
      <w:r w:rsidRPr="001B0929">
        <w:t>Benutzerfreundlichkeit</w:t>
      </w:r>
      <w:bookmarkEnd w:id="2"/>
    </w:p>
    <w:p w14:paraId="50D02327" w14:textId="6BC1503D" w:rsidR="001B0929" w:rsidRPr="001B0929" w:rsidRDefault="001B0929" w:rsidP="001B0929">
      <w:r w:rsidRPr="001B0929">
        <w:t>Es</w:t>
      </w:r>
      <w:r w:rsidR="0090071C">
        <w:t xml:space="preserve"> </w:t>
      </w:r>
      <w:r w:rsidRPr="001B0929">
        <w:t>gibt</w:t>
      </w:r>
      <w:r w:rsidR="0090071C">
        <w:t xml:space="preserve"> </w:t>
      </w:r>
      <w:r w:rsidRPr="001B0929">
        <w:t>einige</w:t>
      </w:r>
      <w:r w:rsidR="0090071C">
        <w:t xml:space="preserve"> </w:t>
      </w:r>
      <w:r w:rsidRPr="001B0929">
        <w:t>Szenarien,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berücksichtigen</w:t>
      </w:r>
      <w:r w:rsidR="0090071C">
        <w:t xml:space="preserve"> </w:t>
      </w:r>
      <w:r w:rsidRPr="001B0929">
        <w:t>sollten,</w:t>
      </w:r>
      <w:r w:rsidR="0090071C">
        <w:t xml:space="preserve"> </w:t>
      </w:r>
      <w:r w:rsidRPr="001B0929">
        <w:t>wenn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Anmeldeseiten</w:t>
      </w:r>
      <w:r w:rsidR="0090071C">
        <w:t xml:space="preserve"> </w:t>
      </w:r>
      <w:r w:rsidRPr="001B0929">
        <w:t>für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mandantenspezifischen</w:t>
      </w:r>
      <w:r w:rsidR="0090071C">
        <w:t xml:space="preserve"> </w:t>
      </w:r>
      <w:r w:rsidRPr="001B0929">
        <w:t>Anwendungen</w:t>
      </w:r>
      <w:r w:rsidR="0090071C">
        <w:t xml:space="preserve"> </w:t>
      </w:r>
      <w:r w:rsidRPr="001B0929">
        <w:t>Ihrer</w:t>
      </w:r>
      <w:r w:rsidR="0090071C">
        <w:t xml:space="preserve"> </w:t>
      </w:r>
      <w:r w:rsidRPr="001B0929">
        <w:t>Organisation</w:t>
      </w:r>
      <w:r w:rsidR="0090071C">
        <w:t xml:space="preserve"> </w:t>
      </w:r>
      <w:r w:rsidRPr="001B0929">
        <w:t>anpassen.</w:t>
      </w:r>
    </w:p>
    <w:p w14:paraId="5BE177EB" w14:textId="1E6329D5" w:rsidR="001B0929" w:rsidRPr="001B0929" w:rsidRDefault="001B0929" w:rsidP="001B0929">
      <w:r w:rsidRPr="001B0929">
        <w:t>Für</w:t>
      </w:r>
      <w:r w:rsidR="0090071C">
        <w:t xml:space="preserve"> </w:t>
      </w:r>
      <w:r w:rsidRPr="001B0929">
        <w:t>Microsoft,</w:t>
      </w:r>
      <w:r w:rsidR="0090071C">
        <w:t xml:space="preserve"> </w:t>
      </w:r>
      <w:r w:rsidRPr="001B0929">
        <w:t>Software-</w:t>
      </w:r>
      <w:proofErr w:type="spellStart"/>
      <w:r w:rsidRPr="001B0929">
        <w:t>as</w:t>
      </w:r>
      <w:proofErr w:type="spellEnd"/>
      <w:r w:rsidRPr="001B0929">
        <w:t>-a-Service</w:t>
      </w:r>
      <w:r w:rsidR="0090071C">
        <w:t xml:space="preserve"> </w:t>
      </w:r>
      <w:r w:rsidRPr="001B0929">
        <w:t>(SaaS)</w:t>
      </w:r>
      <w:r w:rsidR="0090071C">
        <w:t xml:space="preserve"> </w:t>
      </w:r>
      <w:r w:rsidRPr="001B0929">
        <w:t>und</w:t>
      </w:r>
      <w:r w:rsidR="0090071C">
        <w:t xml:space="preserve"> </w:t>
      </w:r>
      <w:r w:rsidRPr="001B0929">
        <w:t>mehrinstanzenfähige</w:t>
      </w:r>
      <w:r w:rsidR="0090071C">
        <w:t xml:space="preserve"> </w:t>
      </w:r>
      <w:r w:rsidRPr="001B0929">
        <w:t>Anwendungen</w:t>
      </w:r>
      <w:r w:rsidR="0090071C">
        <w:t xml:space="preserve"> </w:t>
      </w:r>
      <w:r w:rsidRPr="001B0929">
        <w:t>wie</w:t>
      </w:r>
      <w:r w:rsidR="0090071C">
        <w:t xml:space="preserve"> </w:t>
      </w:r>
      <w:hyperlink r:id="rId23" w:history="1">
        <w:r w:rsidRPr="001B0929">
          <w:rPr>
            <w:rStyle w:val="Hyperlink"/>
          </w:rPr>
          <w:t>https://myapps.microsoft.com</w:t>
        </w:r>
      </w:hyperlink>
      <w:r w:rsidR="0090071C">
        <w:t xml:space="preserve"> </w:t>
      </w:r>
      <w:r w:rsidRPr="001B0929">
        <w:t>oder</w:t>
      </w:r>
      <w:r w:rsidR="0090071C">
        <w:t xml:space="preserve"> </w:t>
      </w:r>
      <w:hyperlink r:id="rId24" w:history="1">
        <w:r w:rsidRPr="001B0929">
          <w:rPr>
            <w:rStyle w:val="Hyperlink"/>
          </w:rPr>
          <w:t>https://outlook.com</w:t>
        </w:r>
      </w:hyperlink>
      <w:r w:rsidR="0090071C">
        <w:t xml:space="preserve"> </w:t>
      </w:r>
      <w:r w:rsidRPr="001B0929">
        <w:t>wird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angepasste</w:t>
      </w:r>
      <w:r w:rsidR="0090071C">
        <w:t xml:space="preserve"> </w:t>
      </w:r>
      <w:r w:rsidRPr="001B0929">
        <w:t>Anmeldeseite</w:t>
      </w:r>
      <w:r w:rsidR="0090071C">
        <w:t xml:space="preserve"> </w:t>
      </w:r>
      <w:r w:rsidRPr="001B0929">
        <w:t>erst</w:t>
      </w:r>
      <w:r w:rsidR="0090071C">
        <w:t xml:space="preserve"> </w:t>
      </w:r>
      <w:r w:rsidRPr="001B0929">
        <w:t>angezeigt,</w:t>
      </w:r>
      <w:r w:rsidR="0090071C">
        <w:t xml:space="preserve"> </w:t>
      </w:r>
      <w:r w:rsidRPr="001B0929">
        <w:t>nachdem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Benutzer</w:t>
      </w:r>
      <w:r w:rsidR="0090071C">
        <w:t xml:space="preserve"> </w:t>
      </w:r>
      <w:r w:rsidRPr="001B0929">
        <w:t>seine</w:t>
      </w:r>
      <w:r w:rsidR="0090071C">
        <w:t xml:space="preserve"> </w:t>
      </w:r>
      <w:r w:rsidRPr="001B0929">
        <w:rPr>
          <w:b/>
          <w:bCs/>
        </w:rPr>
        <w:t>E-Mail-Adresse</w:t>
      </w:r>
      <w:r w:rsidR="0090071C">
        <w:t xml:space="preserve"> </w:t>
      </w:r>
      <w:r w:rsidRPr="001B0929">
        <w:t>oder</w:t>
      </w:r>
      <w:r w:rsidR="0090071C">
        <w:t xml:space="preserve"> </w:t>
      </w:r>
      <w:r w:rsidRPr="001B0929">
        <w:rPr>
          <w:b/>
          <w:bCs/>
        </w:rPr>
        <w:t>Telefonnummer</w:t>
      </w:r>
      <w:r w:rsidR="0090071C">
        <w:t xml:space="preserve"> </w:t>
      </w:r>
      <w:r w:rsidRPr="001B0929">
        <w:t>eingegeben</w:t>
      </w:r>
      <w:r w:rsidR="0090071C">
        <w:t xml:space="preserve"> </w:t>
      </w:r>
      <w:r w:rsidRPr="001B0929">
        <w:t>und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Schaltfläche</w:t>
      </w:r>
      <w:r w:rsidR="0090071C">
        <w:t xml:space="preserve"> </w:t>
      </w:r>
      <w:r w:rsidRPr="001B0929">
        <w:rPr>
          <w:b/>
          <w:bCs/>
        </w:rPr>
        <w:t>Weiter</w:t>
      </w:r>
      <w:r w:rsidR="0090071C">
        <w:t xml:space="preserve"> </w:t>
      </w:r>
      <w:r w:rsidRPr="001B0929">
        <w:t>ausgewählt</w:t>
      </w:r>
      <w:r w:rsidR="0090071C">
        <w:t xml:space="preserve"> </w:t>
      </w:r>
      <w:r w:rsidRPr="001B0929">
        <w:t>hat.</w:t>
      </w:r>
    </w:p>
    <w:p w14:paraId="73C249A9" w14:textId="3B5AD67E" w:rsidR="001B0929" w:rsidRPr="001B0929" w:rsidRDefault="001B0929" w:rsidP="001B0929">
      <w:r w:rsidRPr="001B0929">
        <w:t>Einige</w:t>
      </w:r>
      <w:r w:rsidR="0090071C">
        <w:t xml:space="preserve"> </w:t>
      </w:r>
      <w:r w:rsidRPr="001B0929">
        <w:t>Microsoft-Anwendungen</w:t>
      </w:r>
      <w:r w:rsidR="0090071C">
        <w:t xml:space="preserve"> </w:t>
      </w:r>
      <w:r w:rsidRPr="001B0929">
        <w:t>unterstützen</w:t>
      </w:r>
      <w:r w:rsidR="0090071C">
        <w:t xml:space="preserve"> </w:t>
      </w:r>
      <w:r w:rsidRPr="001B0929">
        <w:t>die</w:t>
      </w:r>
      <w:r w:rsidR="0090071C">
        <w:t xml:space="preserve"> </w:t>
      </w:r>
      <w:hyperlink r:id="rId25" w:history="1">
        <w:r w:rsidRPr="001B0929">
          <w:rPr>
            <w:rStyle w:val="Hyperlink"/>
          </w:rPr>
          <w:t>Startbereichsermittlung</w:t>
        </w:r>
      </w:hyperlink>
      <w:r w:rsidR="0090071C">
        <w:t xml:space="preserve"> </w:t>
      </w:r>
      <w:r w:rsidRPr="001B0929">
        <w:t>für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Authentifizierung.</w:t>
      </w:r>
      <w:r w:rsidR="0090071C">
        <w:t xml:space="preserve"> </w:t>
      </w:r>
      <w:r w:rsidRPr="001B0929">
        <w:t>Wenn</w:t>
      </w:r>
      <w:r w:rsidR="0090071C">
        <w:t xml:space="preserve"> </w:t>
      </w:r>
      <w:r w:rsidRPr="001B0929">
        <w:t>sich</w:t>
      </w:r>
      <w:r w:rsidR="0090071C">
        <w:t xml:space="preserve"> </w:t>
      </w:r>
      <w:r w:rsidRPr="001B0929">
        <w:t>ein</w:t>
      </w:r>
      <w:r w:rsidR="0090071C">
        <w:t xml:space="preserve"> </w:t>
      </w:r>
      <w:r w:rsidRPr="001B0929">
        <w:t>Kunde</w:t>
      </w:r>
      <w:r w:rsidR="0090071C">
        <w:t xml:space="preserve"> </w:t>
      </w:r>
      <w:r w:rsidRPr="001B0929">
        <w:t>in</w:t>
      </w:r>
      <w:r w:rsidR="0090071C">
        <w:t xml:space="preserve"> </w:t>
      </w:r>
      <w:r w:rsidRPr="001B0929">
        <w:t>diesen</w:t>
      </w:r>
      <w:r w:rsidR="0090071C">
        <w:t xml:space="preserve"> </w:t>
      </w:r>
      <w:r w:rsidRPr="001B0929">
        <w:t>Szenarien</w:t>
      </w:r>
      <w:r w:rsidR="0090071C">
        <w:t xml:space="preserve"> </w:t>
      </w:r>
      <w:r w:rsidRPr="001B0929">
        <w:t>bei</w:t>
      </w:r>
      <w:r w:rsidR="0090071C">
        <w:t xml:space="preserve"> </w:t>
      </w:r>
      <w:r w:rsidRPr="001B0929">
        <w:t>einer</w:t>
      </w:r>
      <w:r w:rsidR="0090071C">
        <w:t xml:space="preserve"> </w:t>
      </w:r>
      <w:r w:rsidRPr="001B0929">
        <w:t>allgemeinen</w:t>
      </w:r>
      <w:r w:rsidR="0090071C">
        <w:t xml:space="preserve"> </w:t>
      </w:r>
      <w:r w:rsidRPr="001B0929">
        <w:t>Microsoft</w:t>
      </w:r>
      <w:r w:rsidR="0090071C">
        <w:t xml:space="preserve"> </w:t>
      </w:r>
      <w:proofErr w:type="spellStart"/>
      <w:r w:rsidRPr="001B0929">
        <w:t>Entra</w:t>
      </w:r>
      <w:proofErr w:type="spellEnd"/>
      <w:r w:rsidRPr="001B0929">
        <w:t>-Anmeldeseite</w:t>
      </w:r>
      <w:r w:rsidR="0090071C">
        <w:t xml:space="preserve"> </w:t>
      </w:r>
      <w:r w:rsidRPr="001B0929">
        <w:t>anmeldet,</w:t>
      </w:r>
      <w:r w:rsidR="0090071C">
        <w:t xml:space="preserve"> </w:t>
      </w:r>
      <w:r w:rsidRPr="001B0929">
        <w:t>kann</w:t>
      </w:r>
      <w:r w:rsidR="0090071C">
        <w:t xml:space="preserve"> </w:t>
      </w:r>
      <w:r w:rsidRPr="001B0929">
        <w:t>Microsoft</w:t>
      </w:r>
      <w:r w:rsidR="0090071C">
        <w:t xml:space="preserve"> </w:t>
      </w:r>
      <w:proofErr w:type="spellStart"/>
      <w:r w:rsidRPr="001B0929">
        <w:t>Entra</w:t>
      </w:r>
      <w:proofErr w:type="spellEnd"/>
      <w:r w:rsidR="0090071C">
        <w:t xml:space="preserve"> </w:t>
      </w:r>
      <w:r w:rsidRPr="001B0929">
        <w:t>ID</w:t>
      </w:r>
      <w:r w:rsidR="0090071C">
        <w:t xml:space="preserve"> </w:t>
      </w:r>
      <w:r w:rsidRPr="001B0929">
        <w:t>den</w:t>
      </w:r>
      <w:r w:rsidR="0090071C">
        <w:t xml:space="preserve"> </w:t>
      </w:r>
      <w:r w:rsidRPr="001B0929">
        <w:t>Benutzernamen</w:t>
      </w:r>
      <w:r w:rsidR="0090071C">
        <w:t xml:space="preserve"> </w:t>
      </w:r>
      <w:r w:rsidRPr="001B0929">
        <w:t>des</w:t>
      </w:r>
      <w:r w:rsidR="0090071C">
        <w:t xml:space="preserve"> </w:t>
      </w:r>
      <w:r w:rsidRPr="001B0929">
        <w:t>Kunden</w:t>
      </w:r>
      <w:r w:rsidR="0090071C">
        <w:t xml:space="preserve"> </w:t>
      </w:r>
      <w:r w:rsidRPr="001B0929">
        <w:t>verwenden,</w:t>
      </w:r>
      <w:r w:rsidR="0090071C">
        <w:t xml:space="preserve"> </w:t>
      </w:r>
      <w:r w:rsidRPr="001B0929">
        <w:t>um</w:t>
      </w:r>
      <w:r w:rsidR="0090071C">
        <w:t xml:space="preserve"> </w:t>
      </w:r>
      <w:r w:rsidRPr="001B0929">
        <w:t>zu</w:t>
      </w:r>
      <w:r w:rsidR="0090071C">
        <w:t xml:space="preserve"> </w:t>
      </w:r>
      <w:r w:rsidRPr="001B0929">
        <w:t>bestimmen,</w:t>
      </w:r>
      <w:r w:rsidR="0090071C">
        <w:t xml:space="preserve"> </w:t>
      </w:r>
      <w:r w:rsidRPr="001B0929">
        <w:t>wo</w:t>
      </w:r>
      <w:r w:rsidR="0090071C">
        <w:t xml:space="preserve"> </w:t>
      </w:r>
      <w:r w:rsidRPr="001B0929">
        <w:t>er</w:t>
      </w:r>
      <w:r w:rsidR="0090071C">
        <w:t xml:space="preserve"> </w:t>
      </w:r>
      <w:r w:rsidRPr="001B0929">
        <w:t>sich</w:t>
      </w:r>
      <w:r w:rsidR="0090071C">
        <w:t xml:space="preserve"> </w:t>
      </w:r>
      <w:r w:rsidRPr="001B0929">
        <w:t>anmelden</w:t>
      </w:r>
      <w:r w:rsidR="0090071C">
        <w:t xml:space="preserve"> </w:t>
      </w:r>
      <w:r w:rsidRPr="001B0929">
        <w:t>soll.</w:t>
      </w:r>
    </w:p>
    <w:p w14:paraId="7F90C9AF" w14:textId="48A2CAF3" w:rsidR="001B0929" w:rsidRPr="001B0929" w:rsidRDefault="001B0929" w:rsidP="001B0929">
      <w:r w:rsidRPr="001B0929">
        <w:t>Für</w:t>
      </w:r>
      <w:r w:rsidR="0090071C">
        <w:t xml:space="preserve"> </w:t>
      </w:r>
      <w:r w:rsidRPr="001B0929">
        <w:t>Kunden,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über</w:t>
      </w:r>
      <w:r w:rsidR="0090071C">
        <w:t xml:space="preserve"> </w:t>
      </w:r>
      <w:r w:rsidRPr="001B0929">
        <w:t>eine</w:t>
      </w:r>
      <w:r w:rsidR="0090071C">
        <w:t xml:space="preserve"> </w:t>
      </w:r>
      <w:r w:rsidRPr="001B0929">
        <w:t>benutzerdefinierte</w:t>
      </w:r>
      <w:r w:rsidR="0090071C">
        <w:t xml:space="preserve"> </w:t>
      </w:r>
      <w:r w:rsidRPr="001B0929">
        <w:t>URL</w:t>
      </w:r>
      <w:r w:rsidR="0090071C">
        <w:t xml:space="preserve"> </w:t>
      </w:r>
      <w:r w:rsidRPr="001B0929">
        <w:t>auf</w:t>
      </w:r>
      <w:r w:rsidR="0090071C">
        <w:t xml:space="preserve"> </w:t>
      </w:r>
      <w:r w:rsidRPr="001B0929">
        <w:t>Anwendungen</w:t>
      </w:r>
      <w:r w:rsidR="0090071C">
        <w:t xml:space="preserve"> </w:t>
      </w:r>
      <w:r w:rsidRPr="001B0929">
        <w:t>zugreifen,</w:t>
      </w:r>
      <w:r w:rsidR="0090071C">
        <w:t xml:space="preserve"> </w:t>
      </w:r>
      <w:r w:rsidRPr="001B0929">
        <w:t>kann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Abfragezeichenfolgenparameter</w:t>
      </w:r>
      <w:r w:rsidR="0090071C">
        <w:t xml:space="preserve"> </w:t>
      </w:r>
      <w:proofErr w:type="spellStart"/>
      <w:r w:rsidRPr="001B0929">
        <w:t>whr</w:t>
      </w:r>
      <w:proofErr w:type="spellEnd"/>
      <w:r w:rsidR="0090071C">
        <w:t xml:space="preserve"> </w:t>
      </w:r>
      <w:r w:rsidRPr="001B0929">
        <w:t>oder</w:t>
      </w:r>
      <w:r w:rsidR="0090071C">
        <w:t xml:space="preserve"> </w:t>
      </w:r>
      <w:r w:rsidRPr="001B0929">
        <w:t>eine</w:t>
      </w:r>
      <w:r w:rsidR="0090071C">
        <w:t xml:space="preserve"> </w:t>
      </w:r>
      <w:r w:rsidRPr="001B0929">
        <w:t>Domänenvariable</w:t>
      </w:r>
      <w:r w:rsidR="0090071C">
        <w:t xml:space="preserve"> </w:t>
      </w:r>
      <w:r w:rsidRPr="001B0929">
        <w:t>verwendet</w:t>
      </w:r>
      <w:r w:rsidR="0090071C">
        <w:t xml:space="preserve"> </w:t>
      </w:r>
      <w:r w:rsidRPr="001B0929">
        <w:t>werden,</w:t>
      </w:r>
      <w:r w:rsidR="0090071C">
        <w:t xml:space="preserve"> </w:t>
      </w:r>
      <w:r w:rsidRPr="001B0929">
        <w:t>um</w:t>
      </w:r>
      <w:r w:rsidR="0090071C">
        <w:t xml:space="preserve"> </w:t>
      </w:r>
      <w:r w:rsidRPr="001B0929">
        <w:t>das</w:t>
      </w:r>
      <w:r w:rsidR="0090071C">
        <w:t xml:space="preserve"> </w:t>
      </w:r>
      <w:r w:rsidRPr="001B0929">
        <w:t>Unternehmens-Branding</w:t>
      </w:r>
      <w:r w:rsidR="0090071C">
        <w:t xml:space="preserve"> </w:t>
      </w:r>
      <w:r w:rsidRPr="001B0929">
        <w:t>auf</w:t>
      </w:r>
      <w:r w:rsidR="0090071C">
        <w:t xml:space="preserve"> </w:t>
      </w:r>
      <w:r w:rsidRPr="001B0929">
        <w:t>dem</w:t>
      </w:r>
      <w:r w:rsidR="0090071C">
        <w:t xml:space="preserve"> </w:t>
      </w:r>
      <w:r w:rsidRPr="001B0929">
        <w:t>ersten</w:t>
      </w:r>
      <w:r w:rsidR="0090071C">
        <w:t xml:space="preserve"> </w:t>
      </w:r>
      <w:r w:rsidRPr="001B0929">
        <w:t>Anmeldebildschirm</w:t>
      </w:r>
      <w:r w:rsidR="0090071C">
        <w:t xml:space="preserve"> </w:t>
      </w:r>
      <w:r w:rsidRPr="001B0929">
        <w:t>anzuwenden,</w:t>
      </w:r>
      <w:r w:rsidR="0090071C">
        <w:t xml:space="preserve"> </w:t>
      </w:r>
      <w:r w:rsidRPr="001B0929">
        <w:t>nicht</w:t>
      </w:r>
      <w:r w:rsidR="0090071C">
        <w:t xml:space="preserve"> </w:t>
      </w:r>
      <w:r w:rsidRPr="001B0929">
        <w:t>nur</w:t>
      </w:r>
      <w:r w:rsidR="0090071C">
        <w:t xml:space="preserve"> </w:t>
      </w:r>
      <w:r w:rsidRPr="001B0929">
        <w:t>nach</w:t>
      </w:r>
      <w:r w:rsidR="0090071C">
        <w:t xml:space="preserve"> </w:t>
      </w:r>
      <w:r w:rsidRPr="001B0929">
        <w:t>dem</w:t>
      </w:r>
      <w:r w:rsidR="0090071C">
        <w:t xml:space="preserve"> </w:t>
      </w:r>
      <w:r w:rsidRPr="001B0929">
        <w:t>Hinzufügen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E-Mail-Adresse</w:t>
      </w:r>
      <w:r w:rsidR="0090071C">
        <w:t xml:space="preserve"> </w:t>
      </w:r>
      <w:r w:rsidRPr="001B0929">
        <w:t>oder</w:t>
      </w:r>
      <w:r w:rsidR="0090071C">
        <w:t xml:space="preserve"> </w:t>
      </w:r>
      <w:r w:rsidRPr="001B0929">
        <w:t>Telefonnummer.</w:t>
      </w:r>
      <w:r w:rsidR="0090071C">
        <w:t xml:space="preserve"> </w:t>
      </w:r>
      <w:r w:rsidRPr="001B0929">
        <w:t>whr=contoso.com</w:t>
      </w:r>
      <w:r w:rsidR="0090071C">
        <w:t xml:space="preserve"> </w:t>
      </w:r>
      <w:r w:rsidRPr="001B0929">
        <w:t>wird</w:t>
      </w:r>
      <w:r w:rsidR="0090071C">
        <w:t xml:space="preserve"> </w:t>
      </w:r>
      <w:r w:rsidRPr="001B0929">
        <w:t>beispielsweise</w:t>
      </w:r>
      <w:r w:rsidR="0090071C">
        <w:t xml:space="preserve"> </w:t>
      </w:r>
      <w:r w:rsidRPr="001B0929">
        <w:t>in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benutzerdefinierten</w:t>
      </w:r>
      <w:r w:rsidR="0090071C">
        <w:t xml:space="preserve"> </w:t>
      </w:r>
      <w:r w:rsidRPr="001B0929">
        <w:t>URL</w:t>
      </w:r>
      <w:r w:rsidR="0090071C">
        <w:t xml:space="preserve"> </w:t>
      </w:r>
      <w:r w:rsidRPr="001B0929">
        <w:t>für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App</w:t>
      </w:r>
      <w:r w:rsidR="0090071C">
        <w:t xml:space="preserve"> </w:t>
      </w:r>
      <w:r w:rsidRPr="001B0929">
        <w:t>angezeigt.</w:t>
      </w:r>
      <w:r w:rsidR="0090071C">
        <w:t xml:space="preserve"> </w:t>
      </w:r>
      <w:r w:rsidRPr="001B0929">
        <w:t>Mit</w:t>
      </w:r>
      <w:r w:rsidR="0090071C">
        <w:t xml:space="preserve"> </w:t>
      </w:r>
      <w:r w:rsidRPr="001B0929">
        <w:t>dem</w:t>
      </w:r>
      <w:r w:rsidR="0090071C">
        <w:t xml:space="preserve"> </w:t>
      </w:r>
      <w:r w:rsidRPr="001B0929">
        <w:t>Startbereichsermittlungs-</w:t>
      </w:r>
      <w:r w:rsidR="0090071C">
        <w:t xml:space="preserve"> </w:t>
      </w:r>
      <w:r w:rsidRPr="001B0929">
        <w:t>und</w:t>
      </w:r>
      <w:r w:rsidR="0090071C">
        <w:t xml:space="preserve"> </w:t>
      </w:r>
      <w:r w:rsidRPr="001B0929">
        <w:t>Domänenparameter</w:t>
      </w:r>
      <w:r w:rsidR="0090071C">
        <w:t xml:space="preserve"> </w:t>
      </w:r>
      <w:r w:rsidRPr="001B0929">
        <w:t>wird</w:t>
      </w:r>
      <w:r w:rsidR="0090071C">
        <w:t xml:space="preserve"> </w:t>
      </w:r>
      <w:r w:rsidRPr="001B0929">
        <w:t>das</w:t>
      </w:r>
      <w:r w:rsidR="0090071C">
        <w:t xml:space="preserve"> </w:t>
      </w:r>
      <w:r w:rsidRPr="001B0929">
        <w:t>Unternehmens-Branding</w:t>
      </w:r>
      <w:r w:rsidR="0090071C">
        <w:t xml:space="preserve"> </w:t>
      </w:r>
      <w:r w:rsidRPr="001B0929">
        <w:t>sofort</w:t>
      </w:r>
      <w:r w:rsidR="0090071C">
        <w:t xml:space="preserve"> </w:t>
      </w:r>
      <w:r w:rsidRPr="001B0929">
        <w:t>im</w:t>
      </w:r>
      <w:r w:rsidR="0090071C">
        <w:t xml:space="preserve"> </w:t>
      </w:r>
      <w:r w:rsidRPr="001B0929">
        <w:t>ersten</w:t>
      </w:r>
      <w:r w:rsidR="0090071C">
        <w:t xml:space="preserve"> </w:t>
      </w:r>
      <w:r w:rsidRPr="001B0929">
        <w:t>Anmeldeschritt</w:t>
      </w:r>
      <w:r w:rsidR="0090071C">
        <w:t xml:space="preserve"> </w:t>
      </w:r>
      <w:r w:rsidRPr="001B0929">
        <w:t>angezeigt.</w:t>
      </w:r>
      <w:r w:rsidR="0090071C">
        <w:t xml:space="preserve"> </w:t>
      </w:r>
      <w:r w:rsidRPr="001B0929">
        <w:t>Andere</w:t>
      </w:r>
      <w:r w:rsidR="0090071C">
        <w:t xml:space="preserve"> </w:t>
      </w:r>
      <w:r w:rsidRPr="001B0929">
        <w:t>Domänenhinweise</w:t>
      </w:r>
      <w:r w:rsidR="0090071C">
        <w:t xml:space="preserve"> </w:t>
      </w:r>
      <w:r w:rsidRPr="001B0929">
        <w:t>können</w:t>
      </w:r>
      <w:r w:rsidR="0090071C">
        <w:t xml:space="preserve"> </w:t>
      </w:r>
      <w:r w:rsidRPr="001B0929">
        <w:t>eingeschlossen</w:t>
      </w:r>
      <w:r w:rsidR="0090071C">
        <w:t xml:space="preserve"> </w:t>
      </w:r>
      <w:r w:rsidRPr="001B0929">
        <w:t>werden.</w:t>
      </w:r>
    </w:p>
    <w:p w14:paraId="709630FD" w14:textId="79DB8627" w:rsidR="001B0929" w:rsidRPr="001B0929" w:rsidRDefault="001B0929" w:rsidP="001B0929">
      <w:r w:rsidRPr="001B0929">
        <w:t>Ersetzen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in</w:t>
      </w:r>
      <w:r w:rsidR="0090071C">
        <w:t xml:space="preserve"> </w:t>
      </w:r>
      <w:r w:rsidRPr="001B0929">
        <w:t>den</w:t>
      </w:r>
      <w:r w:rsidR="0090071C">
        <w:t xml:space="preserve"> </w:t>
      </w:r>
      <w:r w:rsidRPr="001B0929">
        <w:t>folgenden</w:t>
      </w:r>
      <w:r w:rsidR="0090071C">
        <w:t xml:space="preserve"> </w:t>
      </w:r>
      <w:r w:rsidRPr="001B0929">
        <w:t>Beispielen</w:t>
      </w:r>
      <w:r w:rsidR="0090071C">
        <w:t xml:space="preserve"> </w:t>
      </w:r>
      <w:r w:rsidRPr="001B0929">
        <w:t>„contoso.com“</w:t>
      </w:r>
      <w:r w:rsidR="0090071C">
        <w:t xml:space="preserve"> </w:t>
      </w:r>
      <w:r w:rsidRPr="001B0929">
        <w:t>durch</w:t>
      </w:r>
      <w:r w:rsidR="0090071C">
        <w:t xml:space="preserve"> </w:t>
      </w:r>
      <w:r w:rsidRPr="001B0929">
        <w:t>Ihren</w:t>
      </w:r>
      <w:r w:rsidR="0090071C">
        <w:t xml:space="preserve"> </w:t>
      </w:r>
      <w:r w:rsidRPr="001B0929">
        <w:t>eigenen</w:t>
      </w:r>
      <w:r w:rsidR="0090071C">
        <w:t xml:space="preserve"> </w:t>
      </w:r>
      <w:r w:rsidRPr="001B0929">
        <w:t>Mandantennamen</w:t>
      </w:r>
      <w:r w:rsidR="0090071C">
        <w:t xml:space="preserve"> </w:t>
      </w:r>
      <w:r w:rsidRPr="001B0929">
        <w:t>oder</w:t>
      </w:r>
      <w:r w:rsidR="0090071C">
        <w:t xml:space="preserve"> </w:t>
      </w:r>
      <w:r w:rsidRPr="001B0929">
        <w:t>überprüften</w:t>
      </w:r>
      <w:r w:rsidR="0090071C">
        <w:t xml:space="preserve"> </w:t>
      </w:r>
      <w:r w:rsidRPr="001B0929">
        <w:t>Domänennamen:</w:t>
      </w:r>
    </w:p>
    <w:p w14:paraId="4CE241D6" w14:textId="25258235" w:rsidR="001B0929" w:rsidRPr="001B0929" w:rsidRDefault="001B0929" w:rsidP="001B0929">
      <w:pPr>
        <w:numPr>
          <w:ilvl w:val="0"/>
          <w:numId w:val="18"/>
        </w:numPr>
        <w:rPr>
          <w:lang w:val="en-US"/>
        </w:rPr>
      </w:pPr>
      <w:r w:rsidRPr="001B0929">
        <w:rPr>
          <w:lang w:val="en-US"/>
        </w:rPr>
        <w:t>Für</w:t>
      </w:r>
      <w:r w:rsidR="0090071C" w:rsidRPr="0090071C">
        <w:rPr>
          <w:lang w:val="en-US"/>
        </w:rPr>
        <w:t xml:space="preserve"> </w:t>
      </w:r>
      <w:r w:rsidRPr="001B0929">
        <w:rPr>
          <w:lang w:val="en-US"/>
        </w:rPr>
        <w:t>Microsoft</w:t>
      </w:r>
      <w:r w:rsidR="0090071C" w:rsidRPr="0090071C">
        <w:rPr>
          <w:lang w:val="en-US"/>
        </w:rPr>
        <w:t xml:space="preserve"> </w:t>
      </w:r>
      <w:r w:rsidRPr="001B0929">
        <w:rPr>
          <w:lang w:val="en-US"/>
        </w:rPr>
        <w:t>Outlook:</w:t>
      </w:r>
      <w:r w:rsidR="0090071C" w:rsidRPr="0090071C">
        <w:rPr>
          <w:lang w:val="en-US"/>
        </w:rPr>
        <w:t xml:space="preserve"> </w:t>
      </w:r>
      <w:r w:rsidRPr="001B0929">
        <w:rPr>
          <w:lang w:val="en-US"/>
        </w:rPr>
        <w:t>https://outlook.com/contoso.com</w:t>
      </w:r>
    </w:p>
    <w:p w14:paraId="1F048630" w14:textId="5AAA811F" w:rsidR="001B0929" w:rsidRPr="001B0929" w:rsidRDefault="001B0929" w:rsidP="001B0929">
      <w:pPr>
        <w:numPr>
          <w:ilvl w:val="0"/>
          <w:numId w:val="18"/>
        </w:numPr>
        <w:rPr>
          <w:lang w:val="en-US"/>
        </w:rPr>
      </w:pPr>
      <w:r w:rsidRPr="001B0929">
        <w:rPr>
          <w:lang w:val="en-US"/>
        </w:rPr>
        <w:t>Für</w:t>
      </w:r>
      <w:r w:rsidR="0090071C">
        <w:rPr>
          <w:lang w:val="en-US"/>
        </w:rPr>
        <w:t xml:space="preserve"> </w:t>
      </w:r>
      <w:r w:rsidRPr="001B0929">
        <w:rPr>
          <w:lang w:val="en-US"/>
        </w:rPr>
        <w:t>SharePoint</w:t>
      </w:r>
      <w:r w:rsidR="0090071C">
        <w:rPr>
          <w:lang w:val="en-US"/>
        </w:rPr>
        <w:t xml:space="preserve"> </w:t>
      </w:r>
      <w:r w:rsidRPr="001B0929">
        <w:rPr>
          <w:lang w:val="en-US"/>
        </w:rPr>
        <w:t>Online:</w:t>
      </w:r>
      <w:r w:rsidR="0090071C">
        <w:rPr>
          <w:lang w:val="en-US"/>
        </w:rPr>
        <w:t xml:space="preserve"> </w:t>
      </w:r>
      <w:r w:rsidRPr="001B0929">
        <w:rPr>
          <w:lang w:val="en-US"/>
        </w:rPr>
        <w:t>https://contoso.sharepoint.com</w:t>
      </w:r>
    </w:p>
    <w:p w14:paraId="0B9C91F1" w14:textId="75EFBB56" w:rsidR="001B0929" w:rsidRPr="001B0929" w:rsidRDefault="001B0929" w:rsidP="001B0929">
      <w:pPr>
        <w:numPr>
          <w:ilvl w:val="0"/>
          <w:numId w:val="18"/>
        </w:numPr>
      </w:pPr>
      <w:r w:rsidRPr="001B0929">
        <w:t>Für</w:t>
      </w:r>
      <w:r w:rsidR="0090071C">
        <w:t xml:space="preserve"> </w:t>
      </w:r>
      <w:r w:rsidRPr="001B0929">
        <w:t>das</w:t>
      </w:r>
      <w:r w:rsidR="0090071C">
        <w:t xml:space="preserve"> </w:t>
      </w:r>
      <w:r w:rsidRPr="001B0929">
        <w:t>Portal</w:t>
      </w:r>
      <w:r w:rsidR="0090071C">
        <w:t xml:space="preserve"> </w:t>
      </w:r>
      <w:r w:rsidRPr="001B0929">
        <w:t>„Meine</w:t>
      </w:r>
      <w:r w:rsidR="0090071C">
        <w:t xml:space="preserve"> </w:t>
      </w:r>
      <w:r w:rsidRPr="001B0929">
        <w:t>Apps“:</w:t>
      </w:r>
      <w:r w:rsidR="0090071C">
        <w:t xml:space="preserve"> </w:t>
      </w:r>
      <w:r w:rsidRPr="001B0929">
        <w:t>https://myapps.microsoft.com/?whr=contoso.com</w:t>
      </w:r>
    </w:p>
    <w:p w14:paraId="10978E5D" w14:textId="6624354C" w:rsidR="001B0929" w:rsidRPr="001B0929" w:rsidRDefault="001B0929" w:rsidP="001B0929">
      <w:pPr>
        <w:numPr>
          <w:ilvl w:val="0"/>
          <w:numId w:val="18"/>
        </w:numPr>
      </w:pPr>
      <w:r w:rsidRPr="001B0929">
        <w:lastRenderedPageBreak/>
        <w:t>Self-Service-Kennwortzurücksetzung:</w:t>
      </w:r>
      <w:r w:rsidR="0090071C">
        <w:t xml:space="preserve"> </w:t>
      </w:r>
      <w:r w:rsidRPr="001B0929">
        <w:t>https://passwordreset.microsoftonline.com/?whr=contoso.com</w:t>
      </w:r>
    </w:p>
    <w:p w14:paraId="213D4806" w14:textId="6E903FB2" w:rsidR="001B0929" w:rsidRPr="001B0929" w:rsidRDefault="001B0929" w:rsidP="001B0929">
      <w:r w:rsidRPr="001B0929">
        <w:t>Für</w:t>
      </w:r>
      <w:r w:rsidR="0090071C">
        <w:t xml:space="preserve"> </w:t>
      </w:r>
      <w:r w:rsidRPr="001B0929">
        <w:t>Endbenutzer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B2B-Zusammenarbeit,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mandantenübergreifende</w:t>
      </w:r>
      <w:r w:rsidR="0090071C">
        <w:t xml:space="preserve"> </w:t>
      </w:r>
      <w:r w:rsidRPr="001B0929">
        <w:t>Anmeldungen</w:t>
      </w:r>
      <w:r w:rsidR="0090071C">
        <w:t xml:space="preserve"> </w:t>
      </w:r>
      <w:r w:rsidRPr="001B0929">
        <w:t>durchführen,</w:t>
      </w:r>
      <w:r w:rsidR="0090071C">
        <w:t xml:space="preserve"> </w:t>
      </w:r>
      <w:r w:rsidRPr="001B0929">
        <w:t>wird</w:t>
      </w:r>
      <w:r w:rsidR="0090071C">
        <w:t xml:space="preserve"> </w:t>
      </w:r>
      <w:r w:rsidRPr="001B0929">
        <w:t>das</w:t>
      </w:r>
      <w:r w:rsidR="0090071C">
        <w:t xml:space="preserve"> </w:t>
      </w:r>
      <w:r w:rsidRPr="001B0929">
        <w:t>Branding</w:t>
      </w:r>
      <w:r w:rsidR="0090071C">
        <w:t xml:space="preserve"> </w:t>
      </w:r>
      <w:r w:rsidRPr="001B0929">
        <w:t>des</w:t>
      </w:r>
      <w:r w:rsidR="0090071C">
        <w:t xml:space="preserve"> </w:t>
      </w:r>
      <w:r w:rsidRPr="001B0929">
        <w:t>Basismandanten</w:t>
      </w:r>
      <w:r w:rsidR="0090071C">
        <w:t xml:space="preserve"> </w:t>
      </w:r>
      <w:r w:rsidRPr="001B0929">
        <w:t>angezeigt,</w:t>
      </w:r>
      <w:r w:rsidR="0090071C">
        <w:t xml:space="preserve"> </w:t>
      </w:r>
      <w:r w:rsidRPr="001B0929">
        <w:t>auch</w:t>
      </w:r>
      <w:r w:rsidR="0090071C">
        <w:t xml:space="preserve"> </w:t>
      </w:r>
      <w:r w:rsidRPr="001B0929">
        <w:t>wenn</w:t>
      </w:r>
      <w:r w:rsidR="0090071C">
        <w:t xml:space="preserve"> </w:t>
      </w:r>
      <w:r w:rsidRPr="001B0929">
        <w:t>kein</w:t>
      </w:r>
      <w:r w:rsidR="0090071C">
        <w:t xml:space="preserve"> </w:t>
      </w:r>
      <w:r w:rsidRPr="001B0929">
        <w:t>benutzerdefiniertes</w:t>
      </w:r>
      <w:r w:rsidR="0090071C">
        <w:t xml:space="preserve"> </w:t>
      </w:r>
      <w:r w:rsidRPr="001B0929">
        <w:t>Branding</w:t>
      </w:r>
      <w:r w:rsidR="0090071C">
        <w:t xml:space="preserve"> </w:t>
      </w:r>
      <w:r w:rsidRPr="001B0929">
        <w:t>angegeben</w:t>
      </w:r>
      <w:r w:rsidR="0090071C">
        <w:t xml:space="preserve"> </w:t>
      </w:r>
      <w:r w:rsidRPr="001B0929">
        <w:t>ist.</w:t>
      </w:r>
    </w:p>
    <w:p w14:paraId="4700D789" w14:textId="30BF3AFB" w:rsidR="001B0929" w:rsidRPr="001B0929" w:rsidRDefault="001B0929" w:rsidP="001B0929">
      <w:r w:rsidRPr="001B0929">
        <w:t>Im</w:t>
      </w:r>
      <w:r w:rsidR="0090071C">
        <w:t xml:space="preserve"> </w:t>
      </w:r>
      <w:r w:rsidRPr="001B0929">
        <w:t>folgenden</w:t>
      </w:r>
      <w:r w:rsidR="0090071C">
        <w:t xml:space="preserve"> </w:t>
      </w:r>
      <w:r w:rsidRPr="001B0929">
        <w:t>Beispiel</w:t>
      </w:r>
      <w:r w:rsidR="0090071C">
        <w:t xml:space="preserve"> </w:t>
      </w:r>
      <w:r w:rsidRPr="001B0929">
        <w:t>wird</w:t>
      </w:r>
      <w:r w:rsidR="0090071C">
        <w:t xml:space="preserve"> </w:t>
      </w:r>
      <w:r w:rsidRPr="001B0929">
        <w:t>das</w:t>
      </w:r>
      <w:r w:rsidR="0090071C">
        <w:t xml:space="preserve"> </w:t>
      </w:r>
      <w:r w:rsidRPr="001B0929">
        <w:t>Unternehmensbranding</w:t>
      </w:r>
      <w:r w:rsidR="0090071C">
        <w:t xml:space="preserve"> </w:t>
      </w:r>
      <w:r w:rsidRPr="001B0929">
        <w:t>für</w:t>
      </w:r>
      <w:r w:rsidR="0090071C">
        <w:t xml:space="preserve"> </w:t>
      </w:r>
      <w:proofErr w:type="spellStart"/>
      <w:r w:rsidRPr="001B0929">
        <w:t>Woodgrove</w:t>
      </w:r>
      <w:proofErr w:type="spellEnd"/>
      <w:r w:rsidR="0090071C">
        <w:t xml:space="preserve"> </w:t>
      </w:r>
      <w:proofErr w:type="spellStart"/>
      <w:r w:rsidRPr="001B0929">
        <w:t>Groceries</w:t>
      </w:r>
      <w:proofErr w:type="spellEnd"/>
      <w:r w:rsidR="0090071C">
        <w:t xml:space="preserve"> </w:t>
      </w:r>
      <w:r w:rsidRPr="001B0929">
        <w:t>auf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linken</w:t>
      </w:r>
      <w:r w:rsidR="0090071C">
        <w:t xml:space="preserve"> </w:t>
      </w:r>
      <w:r w:rsidRPr="001B0929">
        <w:t>Seite</w:t>
      </w:r>
      <w:r w:rsidR="0090071C">
        <w:t xml:space="preserve"> </w:t>
      </w:r>
      <w:r w:rsidRPr="001B0929">
        <w:t>angezeigt.</w:t>
      </w:r>
      <w:r w:rsidR="0090071C">
        <w:t xml:space="preserve"> </w:t>
      </w:r>
      <w:r w:rsidRPr="001B0929">
        <w:t>Im</w:t>
      </w:r>
      <w:r w:rsidR="0090071C">
        <w:t xml:space="preserve"> </w:t>
      </w:r>
      <w:r w:rsidRPr="001B0929">
        <w:t>Beispiel</w:t>
      </w:r>
      <w:r w:rsidR="0090071C">
        <w:t xml:space="preserve"> </w:t>
      </w:r>
      <w:r w:rsidRPr="001B0929">
        <w:t>auf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rechten</w:t>
      </w:r>
      <w:r w:rsidR="0090071C">
        <w:t xml:space="preserve"> </w:t>
      </w:r>
      <w:r w:rsidRPr="001B0929">
        <w:t>Seite</w:t>
      </w:r>
      <w:r w:rsidR="0090071C">
        <w:t xml:space="preserve"> </w:t>
      </w:r>
      <w:r w:rsidRPr="001B0929">
        <w:t>wird</w:t>
      </w:r>
      <w:r w:rsidR="0090071C">
        <w:t xml:space="preserve"> </w:t>
      </w:r>
      <w:r w:rsidRPr="001B0929">
        <w:t>das</w:t>
      </w:r>
      <w:r w:rsidR="0090071C">
        <w:t xml:space="preserve"> </w:t>
      </w:r>
      <w:r w:rsidRPr="001B0929">
        <w:t>Standardbranding</w:t>
      </w:r>
      <w:r w:rsidR="0090071C">
        <w:t xml:space="preserve"> </w:t>
      </w:r>
      <w:r w:rsidRPr="001B0929">
        <w:t>für</w:t>
      </w:r>
      <w:r w:rsidR="0090071C">
        <w:t xml:space="preserve"> </w:t>
      </w:r>
      <w:r w:rsidRPr="001B0929">
        <w:t>den</w:t>
      </w:r>
      <w:r w:rsidR="0090071C">
        <w:t xml:space="preserve"> </w:t>
      </w:r>
      <w:r w:rsidRPr="001B0929">
        <w:t>Basismandanten</w:t>
      </w:r>
      <w:r w:rsidR="0090071C">
        <w:t xml:space="preserve"> </w:t>
      </w:r>
      <w:r w:rsidRPr="001B0929">
        <w:t>des</w:t>
      </w:r>
      <w:r w:rsidR="0090071C">
        <w:t xml:space="preserve"> </w:t>
      </w:r>
      <w:r w:rsidRPr="001B0929">
        <w:t>Benutzers</w:t>
      </w:r>
      <w:r w:rsidR="0090071C">
        <w:t xml:space="preserve"> </w:t>
      </w:r>
      <w:r w:rsidRPr="001B0929">
        <w:t>angezeigt.</w:t>
      </w:r>
    </w:p>
    <w:p w14:paraId="065975F2" w14:textId="0D341324" w:rsidR="001B0929" w:rsidRPr="001B0929" w:rsidRDefault="001B0929" w:rsidP="001B0929">
      <w:r w:rsidRPr="001B0929">
        <w:drawing>
          <wp:inline distT="0" distB="0" distL="0" distR="0" wp14:anchorId="4BA42855" wp14:editId="5138DAF0">
            <wp:extent cx="5760720" cy="3595370"/>
            <wp:effectExtent l="0" t="0" r="0" b="5080"/>
            <wp:docPr id="930365924" name="Grafik 8" descr="Comparison of the branded sign-in experience and the default sign-in exper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mparison of the branded sign-in experience and the default sign-in experi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69DB" w14:textId="30B38301" w:rsidR="001B0929" w:rsidRPr="001B0929" w:rsidRDefault="001B0929" w:rsidP="00A27302">
      <w:pPr>
        <w:pStyle w:val="berschrift2"/>
      </w:pPr>
      <w:bookmarkStart w:id="3" w:name="_Toc150096996"/>
      <w:r w:rsidRPr="001B0929">
        <w:t>Der</w:t>
      </w:r>
      <w:r w:rsidR="0090071C">
        <w:t xml:space="preserve"> </w:t>
      </w:r>
      <w:proofErr w:type="spellStart"/>
      <w:r w:rsidRPr="001B0929">
        <w:t>Unternehmensbrandingprozess</w:t>
      </w:r>
      <w:bookmarkEnd w:id="3"/>
      <w:proofErr w:type="spellEnd"/>
    </w:p>
    <w:p w14:paraId="10FFBF18" w14:textId="3FD20B0E" w:rsidR="001B0929" w:rsidRPr="001B0929" w:rsidRDefault="001B0929" w:rsidP="001B0929">
      <w:pPr>
        <w:rPr>
          <w:b/>
          <w:bCs/>
        </w:rPr>
      </w:pPr>
      <w:r w:rsidRPr="001B0929">
        <w:rPr>
          <w:b/>
          <w:bCs/>
        </w:rPr>
        <w:t>Tipp</w:t>
      </w:r>
    </w:p>
    <w:p w14:paraId="3E52A89A" w14:textId="60299049" w:rsidR="001B0929" w:rsidRDefault="001B0929" w:rsidP="001B0929">
      <w:r w:rsidRPr="001B0929">
        <w:t>Die</w:t>
      </w:r>
      <w:r w:rsidR="0090071C">
        <w:t xml:space="preserve"> </w:t>
      </w:r>
      <w:r w:rsidRPr="001B0929">
        <w:t>Schritte</w:t>
      </w:r>
      <w:r w:rsidR="0090071C">
        <w:t xml:space="preserve"> </w:t>
      </w:r>
      <w:r w:rsidRPr="001B0929">
        <w:t>in</w:t>
      </w:r>
      <w:r w:rsidR="0090071C">
        <w:t xml:space="preserve"> </w:t>
      </w:r>
      <w:r w:rsidRPr="001B0929">
        <w:t>diesem</w:t>
      </w:r>
      <w:r w:rsidR="0090071C">
        <w:t xml:space="preserve"> </w:t>
      </w:r>
      <w:r w:rsidRPr="001B0929">
        <w:t>Artikel</w:t>
      </w:r>
      <w:r w:rsidR="0090071C">
        <w:t xml:space="preserve"> </w:t>
      </w:r>
      <w:r w:rsidRPr="001B0929">
        <w:t>können</w:t>
      </w:r>
      <w:r w:rsidR="0090071C">
        <w:t xml:space="preserve"> </w:t>
      </w:r>
      <w:r w:rsidRPr="001B0929">
        <w:t>je</w:t>
      </w:r>
      <w:r w:rsidR="0090071C">
        <w:t xml:space="preserve"> </w:t>
      </w:r>
      <w:r w:rsidRPr="001B0929">
        <w:t>nach</w:t>
      </w:r>
      <w:r w:rsidR="0090071C">
        <w:t xml:space="preserve"> </w:t>
      </w:r>
      <w:r w:rsidRPr="001B0929">
        <w:t>dem</w:t>
      </w:r>
      <w:r w:rsidR="0090071C">
        <w:t xml:space="preserve"> </w:t>
      </w:r>
      <w:r w:rsidRPr="001B0929">
        <w:t>Portal,</w:t>
      </w:r>
      <w:r w:rsidR="0090071C">
        <w:t xml:space="preserve"> </w:t>
      </w:r>
      <w:r w:rsidRPr="001B0929">
        <w:t>mit</w:t>
      </w:r>
      <w:r w:rsidR="0090071C">
        <w:t xml:space="preserve"> </w:t>
      </w:r>
      <w:r w:rsidRPr="001B0929">
        <w:t>dem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beginnen,</w:t>
      </w:r>
      <w:r w:rsidR="0090071C">
        <w:t xml:space="preserve"> </w:t>
      </w:r>
      <w:r w:rsidRPr="001B0929">
        <w:t>geringfügig</w:t>
      </w:r>
      <w:r w:rsidR="0090071C">
        <w:t xml:space="preserve"> </w:t>
      </w:r>
      <w:r w:rsidRPr="001B0929">
        <w:t>variieren.</w:t>
      </w:r>
    </w:p>
    <w:p w14:paraId="4E54988E" w14:textId="6782B4FA" w:rsidR="00666DE6" w:rsidRPr="001B0929" w:rsidRDefault="00666DE6" w:rsidP="001B0929">
      <w:r>
        <w:rPr>
          <w:noProof/>
        </w:rPr>
        <w:drawing>
          <wp:inline distT="0" distB="0" distL="0" distR="0" wp14:anchorId="4F015C12" wp14:editId="385E633C">
            <wp:extent cx="5760720" cy="1727835"/>
            <wp:effectExtent l="0" t="0" r="0" b="5715"/>
            <wp:docPr id="724940704" name="Grafik 10" descr="Ein Bild, das Text, Software, Screenshot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40704" name="Grafik 10" descr="Ein Bild, das Text, Software, Screenshot, Webseit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AEE38" w14:textId="70005F14" w:rsidR="001B0929" w:rsidRPr="001B0929" w:rsidRDefault="001B0929" w:rsidP="002B028E">
      <w:pPr>
        <w:pStyle w:val="AufzhlungVirtualschoolVariante1"/>
      </w:pPr>
      <w:r w:rsidRPr="001B0929">
        <w:t>Melden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sich</w:t>
      </w:r>
      <w:r w:rsidR="0090071C">
        <w:t xml:space="preserve"> </w:t>
      </w:r>
      <w:r w:rsidRPr="001B0929">
        <w:t>beim</w:t>
      </w:r>
      <w:r w:rsidR="0090071C">
        <w:t xml:space="preserve"> </w:t>
      </w:r>
      <w:hyperlink r:id="rId28" w:history="1">
        <w:r w:rsidRPr="001B0929">
          <w:rPr>
            <w:rStyle w:val="Hyperlink"/>
          </w:rPr>
          <w:t>Micro</w:t>
        </w:r>
        <w:r w:rsidRPr="001B0929">
          <w:rPr>
            <w:rStyle w:val="Hyperlink"/>
          </w:rPr>
          <w:t>soft</w:t>
        </w:r>
        <w:r w:rsidR="0090071C">
          <w:rPr>
            <w:rStyle w:val="Hyperlink"/>
          </w:rPr>
          <w:t xml:space="preserve"> </w:t>
        </w:r>
        <w:proofErr w:type="spellStart"/>
        <w:r w:rsidRPr="001B0929">
          <w:rPr>
            <w:rStyle w:val="Hyperlink"/>
          </w:rPr>
          <w:t>Entra</w:t>
        </w:r>
        <w:proofErr w:type="spellEnd"/>
        <w:r w:rsidRPr="001B0929">
          <w:rPr>
            <w:rStyle w:val="Hyperlink"/>
          </w:rPr>
          <w:t>-Admin</w:t>
        </w:r>
        <w:r w:rsidR="0090071C">
          <w:rPr>
            <w:rStyle w:val="Hyperlink"/>
          </w:rPr>
          <w:t xml:space="preserve"> </w:t>
        </w:r>
        <w:r w:rsidRPr="001B0929">
          <w:rPr>
            <w:rStyle w:val="Hyperlink"/>
          </w:rPr>
          <w:t>Center</w:t>
        </w:r>
      </w:hyperlink>
      <w:r w:rsidR="0090071C">
        <w:t xml:space="preserve"> </w:t>
      </w:r>
      <w:r w:rsidRPr="001B0929">
        <w:t>als</w:t>
      </w:r>
      <w:r w:rsidR="0090071C">
        <w:t xml:space="preserve"> </w:t>
      </w:r>
      <w:hyperlink r:id="rId29" w:anchor="global-administrator" w:history="1">
        <w:r w:rsidRPr="001B0929">
          <w:rPr>
            <w:rStyle w:val="Hyperlink"/>
          </w:rPr>
          <w:t>Globaler</w:t>
        </w:r>
        <w:r w:rsidR="0090071C">
          <w:rPr>
            <w:rStyle w:val="Hyperlink"/>
          </w:rPr>
          <w:t xml:space="preserve"> </w:t>
        </w:r>
        <w:r w:rsidRPr="001B0929">
          <w:rPr>
            <w:rStyle w:val="Hyperlink"/>
          </w:rPr>
          <w:t>Administrator</w:t>
        </w:r>
      </w:hyperlink>
      <w:r w:rsidR="0090071C">
        <w:t xml:space="preserve"> </w:t>
      </w:r>
      <w:r w:rsidRPr="001B0929">
        <w:t>an.</w:t>
      </w:r>
    </w:p>
    <w:p w14:paraId="18319EC2" w14:textId="3BF42D90" w:rsidR="001B0929" w:rsidRPr="001B0929" w:rsidRDefault="001B0929" w:rsidP="002B028E">
      <w:pPr>
        <w:pStyle w:val="AufzhlungVirtualschoolVariante1"/>
      </w:pPr>
      <w:r w:rsidRPr="001B0929">
        <w:lastRenderedPageBreak/>
        <w:t>Navigieren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zu</w:t>
      </w:r>
      <w:r w:rsidR="0090071C">
        <w:t xml:space="preserve"> </w:t>
      </w:r>
      <w:r w:rsidRPr="001B0929">
        <w:t>Identität&gt;Benutzeroberflächen&gt;Unternehmensbranding.</w:t>
      </w:r>
    </w:p>
    <w:p w14:paraId="42A425BC" w14:textId="1A69A10B" w:rsidR="001B0929" w:rsidRDefault="001B0929" w:rsidP="002B028E">
      <w:pPr>
        <w:pStyle w:val="AufzhlungVirtualschoolVariante1"/>
      </w:pPr>
      <w:r w:rsidRPr="001B0929">
        <w:t>Wenn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derzeit</w:t>
      </w:r>
      <w:r w:rsidR="0090071C">
        <w:t xml:space="preserve"> </w:t>
      </w:r>
      <w:r w:rsidRPr="001B0929">
        <w:t>über</w:t>
      </w:r>
      <w:r w:rsidR="0090071C">
        <w:t xml:space="preserve"> </w:t>
      </w:r>
      <w:r w:rsidRPr="001B0929">
        <w:t>eine</w:t>
      </w:r>
      <w:r w:rsidR="0090071C">
        <w:t xml:space="preserve"> </w:t>
      </w:r>
      <w:r w:rsidRPr="001B0929">
        <w:t>benutzerdefinierte</w:t>
      </w:r>
      <w:r w:rsidR="0090071C">
        <w:t xml:space="preserve"> </w:t>
      </w:r>
      <w:r w:rsidRPr="001B0929">
        <w:t>Anmeldeumgebung</w:t>
      </w:r>
      <w:r w:rsidR="0090071C">
        <w:t xml:space="preserve"> </w:t>
      </w:r>
      <w:r w:rsidRPr="001B0929">
        <w:t>verfügen,</w:t>
      </w:r>
      <w:r w:rsidR="0090071C">
        <w:t xml:space="preserve"> </w:t>
      </w:r>
      <w:r w:rsidRPr="001B0929">
        <w:t>ist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Schaltfläche</w:t>
      </w:r>
      <w:r w:rsidR="0090071C">
        <w:t xml:space="preserve"> </w:t>
      </w:r>
      <w:r w:rsidRPr="001B0929">
        <w:rPr>
          <w:b/>
          <w:bCs/>
        </w:rPr>
        <w:t>Bearbeiten</w:t>
      </w:r>
      <w:r w:rsidR="0090071C">
        <w:t xml:space="preserve"> </w:t>
      </w:r>
      <w:r w:rsidRPr="001B0929">
        <w:t>verfügbar.</w:t>
      </w:r>
    </w:p>
    <w:p w14:paraId="4ED45289" w14:textId="77777777" w:rsidR="002B028E" w:rsidRDefault="002B028E" w:rsidP="002B028E">
      <w:pPr>
        <w:pStyle w:val="AufzhlungVirtualschoolVariante1"/>
        <w:numPr>
          <w:ilvl w:val="0"/>
          <w:numId w:val="0"/>
        </w:numPr>
        <w:ind w:left="360" w:hanging="360"/>
      </w:pPr>
    </w:p>
    <w:p w14:paraId="3C17264C" w14:textId="0A9FEB7E" w:rsidR="002B028E" w:rsidRPr="001B0929" w:rsidRDefault="00BB2696" w:rsidP="002B028E">
      <w:pPr>
        <w:pStyle w:val="AufzhlungVirtualschoolVariante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3419EB09" wp14:editId="087029A8">
            <wp:extent cx="5760720" cy="2777490"/>
            <wp:effectExtent l="0" t="0" r="0" b="3810"/>
            <wp:docPr id="1003215532" name="Grafik 1" descr="Ein Bild, das Text, Software, Webseit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15532" name="Grafik 1" descr="Ein Bild, das Text, Software, Webseite, Computersymbol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6C0C" w14:textId="51FABA7E" w:rsidR="001B0929" w:rsidRDefault="001B0929" w:rsidP="001B0929"/>
    <w:p w14:paraId="3147F5FA" w14:textId="07996FFD" w:rsidR="00EB3C78" w:rsidRDefault="00EB3C78" w:rsidP="00EB3C78">
      <w:pPr>
        <w:pStyle w:val="AufzhlungVirtualschoolVariante1"/>
      </w:pPr>
      <w:r>
        <w:t>Klicken Sie Bearbeiten</w:t>
      </w:r>
    </w:p>
    <w:p w14:paraId="11937C7B" w14:textId="77777777" w:rsidR="00EB3C78" w:rsidRPr="001B0929" w:rsidRDefault="00EB3C78" w:rsidP="00EB3C78">
      <w:pPr>
        <w:pStyle w:val="AufzhlungVirtualschoolVariante1"/>
        <w:numPr>
          <w:ilvl w:val="0"/>
          <w:numId w:val="0"/>
        </w:numPr>
        <w:ind w:left="360" w:hanging="360"/>
      </w:pPr>
    </w:p>
    <w:p w14:paraId="2B65DE87" w14:textId="07F38846" w:rsidR="001B0929" w:rsidRPr="001B0929" w:rsidRDefault="001B0929" w:rsidP="001B0929">
      <w:r w:rsidRPr="001B0929">
        <w:t>Der</w:t>
      </w:r>
      <w:r w:rsidR="0090071C">
        <w:t xml:space="preserve"> </w:t>
      </w:r>
      <w:r w:rsidRPr="001B0929">
        <w:t>Anmeldevorgang</w:t>
      </w:r>
      <w:r w:rsidR="0090071C">
        <w:t xml:space="preserve"> </w:t>
      </w:r>
      <w:r w:rsidRPr="001B0929">
        <w:t>ist</w:t>
      </w:r>
      <w:r w:rsidR="0090071C">
        <w:t xml:space="preserve"> </w:t>
      </w:r>
      <w:r w:rsidRPr="001B0929">
        <w:t>in</w:t>
      </w:r>
      <w:r w:rsidR="0090071C">
        <w:t xml:space="preserve"> </w:t>
      </w:r>
      <w:r w:rsidRPr="001B0929">
        <w:t>Abschnitte</w:t>
      </w:r>
      <w:r w:rsidR="0090071C">
        <w:t xml:space="preserve"> </w:t>
      </w:r>
      <w:r w:rsidRPr="001B0929">
        <w:t>gruppiert.</w:t>
      </w:r>
      <w:r w:rsidR="0090071C">
        <w:t xml:space="preserve"> </w:t>
      </w:r>
      <w:r w:rsidRPr="001B0929">
        <w:t>Wählen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am</w:t>
      </w:r>
      <w:r w:rsidR="0090071C">
        <w:t xml:space="preserve"> </w:t>
      </w:r>
      <w:r w:rsidRPr="001B0929">
        <w:t>Ende</w:t>
      </w:r>
      <w:r w:rsidR="0090071C">
        <w:t xml:space="preserve"> </w:t>
      </w:r>
      <w:r w:rsidRPr="001B0929">
        <w:t>jedes</w:t>
      </w:r>
      <w:r w:rsidR="0090071C">
        <w:t xml:space="preserve"> </w:t>
      </w:r>
      <w:r w:rsidRPr="001B0929">
        <w:t>Abschnitts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Schaltfläche</w:t>
      </w:r>
      <w:r w:rsidR="0090071C">
        <w:t xml:space="preserve"> </w:t>
      </w:r>
      <w:r w:rsidRPr="001B0929">
        <w:rPr>
          <w:b/>
          <w:bCs/>
        </w:rPr>
        <w:t>Überprüfen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und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erstellen</w:t>
      </w:r>
      <w:r w:rsidR="0090071C">
        <w:t xml:space="preserve"> </w:t>
      </w:r>
      <w:r w:rsidRPr="001B0929">
        <w:t>aus,</w:t>
      </w:r>
      <w:r w:rsidR="0090071C">
        <w:t xml:space="preserve"> </w:t>
      </w:r>
      <w:r w:rsidRPr="001B0929">
        <w:t>um</w:t>
      </w:r>
      <w:r w:rsidR="0090071C">
        <w:t xml:space="preserve"> </w:t>
      </w:r>
      <w:r w:rsidRPr="001B0929">
        <w:t>Ihre</w:t>
      </w:r>
      <w:r w:rsidR="0090071C">
        <w:t xml:space="preserve"> </w:t>
      </w:r>
      <w:r w:rsidRPr="001B0929">
        <w:t>Auswahl</w:t>
      </w:r>
      <w:r w:rsidR="0090071C">
        <w:t xml:space="preserve"> </w:t>
      </w:r>
      <w:r w:rsidRPr="001B0929">
        <w:t>zu</w:t>
      </w:r>
      <w:r w:rsidR="0090071C">
        <w:t xml:space="preserve"> </w:t>
      </w:r>
      <w:r w:rsidRPr="001B0929">
        <w:t>überprüfen,</w:t>
      </w:r>
      <w:r w:rsidR="0090071C">
        <w:t xml:space="preserve"> </w:t>
      </w:r>
      <w:r w:rsidRPr="001B0929">
        <w:t>und</w:t>
      </w:r>
      <w:r w:rsidR="0090071C">
        <w:t xml:space="preserve"> </w:t>
      </w:r>
      <w:r w:rsidRPr="001B0929">
        <w:t>übermitteln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Ihre</w:t>
      </w:r>
      <w:r w:rsidR="0090071C">
        <w:t xml:space="preserve"> </w:t>
      </w:r>
      <w:r w:rsidRPr="001B0929">
        <w:t>Änderungen.</w:t>
      </w:r>
      <w:r w:rsidR="0090071C">
        <w:t xml:space="preserve"> </w:t>
      </w:r>
      <w:r w:rsidRPr="001B0929">
        <w:t>Wählen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alternativ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Schaltfläche</w:t>
      </w:r>
      <w:r w:rsidR="0090071C">
        <w:t xml:space="preserve"> </w:t>
      </w:r>
      <w:r w:rsidRPr="001B0929">
        <w:rPr>
          <w:b/>
          <w:bCs/>
        </w:rPr>
        <w:t>Weiter</w:t>
      </w:r>
      <w:r w:rsidR="0090071C">
        <w:t xml:space="preserve"> </w:t>
      </w:r>
      <w:r w:rsidRPr="001B0929">
        <w:t>aus,</w:t>
      </w:r>
      <w:r w:rsidR="0090071C">
        <w:t xml:space="preserve"> </w:t>
      </w:r>
      <w:r w:rsidRPr="001B0929">
        <w:t>um</w:t>
      </w:r>
      <w:r w:rsidR="0090071C">
        <w:t xml:space="preserve"> </w:t>
      </w:r>
      <w:r w:rsidRPr="001B0929">
        <w:t>zum</w:t>
      </w:r>
      <w:r w:rsidR="0090071C">
        <w:t xml:space="preserve"> </w:t>
      </w:r>
      <w:r w:rsidRPr="001B0929">
        <w:t>nächsten</w:t>
      </w:r>
      <w:r w:rsidR="0090071C">
        <w:t xml:space="preserve"> </w:t>
      </w:r>
      <w:r w:rsidRPr="001B0929">
        <w:t>Abschnitt</w:t>
      </w:r>
      <w:r w:rsidR="0090071C">
        <w:t xml:space="preserve"> </w:t>
      </w:r>
      <w:r w:rsidRPr="001B0929">
        <w:t>zu</w:t>
      </w:r>
      <w:r w:rsidR="0090071C">
        <w:t xml:space="preserve"> </w:t>
      </w:r>
      <w:r w:rsidRPr="001B0929">
        <w:t>gelangen.</w:t>
      </w:r>
    </w:p>
    <w:p w14:paraId="7E16B688" w14:textId="16A91E15" w:rsidR="001B0929" w:rsidRDefault="001B0929" w:rsidP="001B0929"/>
    <w:p w14:paraId="46A54F58" w14:textId="77777777" w:rsidR="00852DFE" w:rsidRPr="00FC0222" w:rsidRDefault="00852DFE" w:rsidP="00852DFE">
      <w:pPr>
        <w:pStyle w:val="berschrift3"/>
        <w:rPr>
          <w:lang w:val="en-US"/>
        </w:rPr>
      </w:pPr>
      <w:bookmarkStart w:id="4" w:name="_Toc150096997"/>
      <w:r w:rsidRPr="00FC0222">
        <w:rPr>
          <w:lang w:val="en-US"/>
        </w:rPr>
        <w:t xml:space="preserve">Allgemeine </w:t>
      </w:r>
      <w:proofErr w:type="spellStart"/>
      <w:r w:rsidRPr="00FC0222">
        <w:rPr>
          <w:lang w:val="en-US"/>
        </w:rPr>
        <w:t>Informationen</w:t>
      </w:r>
      <w:bookmarkEnd w:id="4"/>
      <w:proofErr w:type="spellEnd"/>
    </w:p>
    <w:p w14:paraId="4EE1BD08" w14:textId="77777777" w:rsidR="00852DFE" w:rsidRDefault="00852DFE" w:rsidP="00852DFE">
      <w:pPr>
        <w:pStyle w:val="AufzhlungVirtualschoolVariante1"/>
      </w:pPr>
      <w:r w:rsidRPr="00A10DFE">
        <w:rPr>
          <w:rStyle w:val="AufzhlungVirtualschoolVariante1Zchn"/>
          <w:b/>
          <w:bCs/>
        </w:rPr>
        <w:t>Favicon:</w:t>
      </w:r>
      <w:r>
        <w:t xml:space="preserve"> </w:t>
      </w:r>
      <w:r w:rsidRPr="001B0929">
        <w:t>Wählen</w:t>
      </w:r>
      <w:r>
        <w:t xml:space="preserve"> </w:t>
      </w:r>
      <w:r w:rsidRPr="001B0929">
        <w:t>Sie</w:t>
      </w:r>
      <w:r>
        <w:t xml:space="preserve"> </w:t>
      </w:r>
      <w:r w:rsidRPr="001B0929">
        <w:t>eine</w:t>
      </w:r>
      <w:r>
        <w:t xml:space="preserve"> </w:t>
      </w:r>
      <w:r w:rsidRPr="001B0929">
        <w:t>PNG-</w:t>
      </w:r>
      <w:r>
        <w:t xml:space="preserve"> </w:t>
      </w:r>
      <w:r w:rsidRPr="001B0929">
        <w:t>oder</w:t>
      </w:r>
      <w:r>
        <w:t xml:space="preserve"> </w:t>
      </w:r>
      <w:r w:rsidRPr="001B0929">
        <w:t>JPG-Bilddatei</w:t>
      </w:r>
      <w:r>
        <w:t xml:space="preserve"> </w:t>
      </w:r>
      <w:r w:rsidRPr="001B0929">
        <w:t>Ihres</w:t>
      </w:r>
      <w:r>
        <w:t xml:space="preserve"> </w:t>
      </w:r>
      <w:r w:rsidRPr="001B0929">
        <w:t>Logos</w:t>
      </w:r>
      <w:r>
        <w:t xml:space="preserve"> </w:t>
      </w:r>
      <w:r w:rsidRPr="001B0929">
        <w:t>aus,</w:t>
      </w:r>
      <w:r>
        <w:t xml:space="preserve"> </w:t>
      </w:r>
      <w:r w:rsidRPr="001B0929">
        <w:t>die</w:t>
      </w:r>
      <w:r>
        <w:t xml:space="preserve"> </w:t>
      </w:r>
      <w:r w:rsidRPr="001B0929">
        <w:t>auf</w:t>
      </w:r>
      <w:r>
        <w:t xml:space="preserve"> </w:t>
      </w:r>
      <w:r w:rsidRPr="001B0929">
        <w:t>der</w:t>
      </w:r>
      <w:r>
        <w:t xml:space="preserve"> </w:t>
      </w:r>
      <w:r w:rsidRPr="001B0929">
        <w:t>Registerkarte</w:t>
      </w:r>
      <w:r>
        <w:t xml:space="preserve"> </w:t>
      </w:r>
      <w:r w:rsidRPr="001B0929">
        <w:t>des</w:t>
      </w:r>
      <w:r>
        <w:t xml:space="preserve"> </w:t>
      </w:r>
      <w:r w:rsidRPr="001B0929">
        <w:t>Webbrowsers</w:t>
      </w:r>
      <w:r>
        <w:t xml:space="preserve"> </w:t>
      </w:r>
      <w:r w:rsidRPr="001B0929">
        <w:t>angezeigt</w:t>
      </w:r>
      <w:r>
        <w:t xml:space="preserve"> </w:t>
      </w:r>
      <w:r w:rsidRPr="001B0929">
        <w:t>wird.</w:t>
      </w:r>
    </w:p>
    <w:p w14:paraId="451DC27C" w14:textId="77777777" w:rsidR="00852DFE" w:rsidRPr="001B0929" w:rsidRDefault="00852DFE" w:rsidP="00852DFE">
      <w:pPr>
        <w:pStyle w:val="AufzhlungVirtualschoolVariante1"/>
      </w:pPr>
      <w:r w:rsidRPr="001B0929">
        <w:rPr>
          <w:b/>
          <w:bCs/>
        </w:rPr>
        <w:t>Hintergrundbild</w:t>
      </w:r>
      <w:r w:rsidRPr="001B0929">
        <w:t>:</w:t>
      </w:r>
      <w:r>
        <w:t xml:space="preserve"> </w:t>
      </w:r>
      <w:r w:rsidRPr="001B0929">
        <w:t>Wählen</w:t>
      </w:r>
      <w:r>
        <w:t xml:space="preserve"> </w:t>
      </w:r>
      <w:r w:rsidRPr="001B0929">
        <w:t>Sie</w:t>
      </w:r>
      <w:r>
        <w:t xml:space="preserve"> </w:t>
      </w:r>
      <w:r w:rsidRPr="001B0929">
        <w:t>eine</w:t>
      </w:r>
      <w:r>
        <w:t xml:space="preserve"> </w:t>
      </w:r>
      <w:r w:rsidRPr="001B0929">
        <w:t>PNG-</w:t>
      </w:r>
      <w:r>
        <w:t xml:space="preserve"> </w:t>
      </w:r>
      <w:r w:rsidRPr="001B0929">
        <w:t>oder</w:t>
      </w:r>
      <w:r>
        <w:t xml:space="preserve"> </w:t>
      </w:r>
      <w:r w:rsidRPr="001B0929">
        <w:t>JPG-Bilddatei</w:t>
      </w:r>
      <w:r>
        <w:t xml:space="preserve"> </w:t>
      </w:r>
      <w:r w:rsidRPr="001B0929">
        <w:t>aus,</w:t>
      </w:r>
      <w:r>
        <w:t xml:space="preserve"> </w:t>
      </w:r>
      <w:r w:rsidRPr="001B0929">
        <w:t>die</w:t>
      </w:r>
      <w:r>
        <w:t xml:space="preserve"> </w:t>
      </w:r>
      <w:r w:rsidRPr="001B0929">
        <w:t>als</w:t>
      </w:r>
      <w:r>
        <w:t xml:space="preserve"> </w:t>
      </w:r>
      <w:r w:rsidRPr="001B0929">
        <w:t>Hauptbild</w:t>
      </w:r>
      <w:r>
        <w:t xml:space="preserve"> </w:t>
      </w:r>
      <w:r w:rsidRPr="001B0929">
        <w:t>auf</w:t>
      </w:r>
      <w:r>
        <w:t xml:space="preserve"> </w:t>
      </w:r>
      <w:r w:rsidRPr="001B0929">
        <w:t>der</w:t>
      </w:r>
      <w:r>
        <w:t xml:space="preserve"> </w:t>
      </w:r>
      <w:r w:rsidRPr="001B0929">
        <w:t>Anmeldeseite</w:t>
      </w:r>
      <w:r>
        <w:t xml:space="preserve"> </w:t>
      </w:r>
      <w:r w:rsidRPr="001B0929">
        <w:t>angezeigt</w:t>
      </w:r>
      <w:r>
        <w:t xml:space="preserve"> </w:t>
      </w:r>
      <w:r w:rsidRPr="001B0929">
        <w:t>werden</w:t>
      </w:r>
      <w:r>
        <w:t xml:space="preserve"> </w:t>
      </w:r>
      <w:r w:rsidRPr="001B0929">
        <w:t>soll.</w:t>
      </w:r>
      <w:r>
        <w:t xml:space="preserve"> </w:t>
      </w:r>
      <w:r w:rsidRPr="001B0929">
        <w:t>Dieses</w:t>
      </w:r>
      <w:r>
        <w:t xml:space="preserve"> </w:t>
      </w:r>
      <w:r w:rsidRPr="001B0929">
        <w:t>Bild</w:t>
      </w:r>
      <w:r>
        <w:t xml:space="preserve"> </w:t>
      </w:r>
      <w:r w:rsidRPr="001B0929">
        <w:t>wird</w:t>
      </w:r>
      <w:r>
        <w:t xml:space="preserve"> </w:t>
      </w:r>
      <w:r w:rsidRPr="001B0929">
        <w:t>entsprechend</w:t>
      </w:r>
      <w:r>
        <w:t xml:space="preserve"> </w:t>
      </w:r>
      <w:r w:rsidRPr="001B0929">
        <w:t>der</w:t>
      </w:r>
      <w:r>
        <w:t xml:space="preserve"> </w:t>
      </w:r>
      <w:r w:rsidRPr="001B0929">
        <w:t>Fenstergröße</w:t>
      </w:r>
      <w:r>
        <w:t xml:space="preserve"> </w:t>
      </w:r>
      <w:r w:rsidRPr="001B0929">
        <w:t>skaliert</w:t>
      </w:r>
      <w:r>
        <w:t xml:space="preserve"> </w:t>
      </w:r>
      <w:r w:rsidRPr="001B0929">
        <w:t>und</w:t>
      </w:r>
      <w:r>
        <w:t xml:space="preserve"> </w:t>
      </w:r>
      <w:r w:rsidRPr="001B0929">
        <w:t>zugeschnitten,</w:t>
      </w:r>
      <w:r>
        <w:t xml:space="preserve"> </w:t>
      </w:r>
      <w:r w:rsidRPr="001B0929">
        <w:t>kann</w:t>
      </w:r>
      <w:r>
        <w:t xml:space="preserve"> </w:t>
      </w:r>
      <w:r w:rsidRPr="001B0929">
        <w:t>aber</w:t>
      </w:r>
      <w:r>
        <w:t xml:space="preserve"> </w:t>
      </w:r>
      <w:r w:rsidRPr="001B0929">
        <w:t>durch</w:t>
      </w:r>
      <w:r>
        <w:t xml:space="preserve"> </w:t>
      </w:r>
      <w:r w:rsidRPr="001B0929">
        <w:t>die</w:t>
      </w:r>
      <w:r>
        <w:t xml:space="preserve"> </w:t>
      </w:r>
      <w:r w:rsidRPr="001B0929">
        <w:t>Anmeldeaufforderung</w:t>
      </w:r>
      <w:r>
        <w:t xml:space="preserve"> </w:t>
      </w:r>
      <w:r w:rsidRPr="001B0929">
        <w:t>teilweise</w:t>
      </w:r>
      <w:r>
        <w:t xml:space="preserve"> </w:t>
      </w:r>
      <w:r w:rsidRPr="001B0929">
        <w:t>verdeckt</w:t>
      </w:r>
      <w:r>
        <w:t xml:space="preserve"> </w:t>
      </w:r>
      <w:r w:rsidRPr="001B0929">
        <w:t>werden.</w:t>
      </w:r>
    </w:p>
    <w:p w14:paraId="21BADC13" w14:textId="77777777" w:rsidR="00852DFE" w:rsidRDefault="00852DFE" w:rsidP="00852DFE">
      <w:pPr>
        <w:pStyle w:val="AufzhlungVirtualschoolVariante1"/>
      </w:pPr>
      <w:r w:rsidRPr="001B0929">
        <w:rPr>
          <w:b/>
          <w:bCs/>
        </w:rPr>
        <w:t>Seitenhintergrundfarbe</w:t>
      </w:r>
      <w:r w:rsidRPr="001B0929">
        <w:t>:</w:t>
      </w:r>
      <w:r>
        <w:t xml:space="preserve"> </w:t>
      </w:r>
      <w:r w:rsidRPr="001B0929">
        <w:t>Wenn</w:t>
      </w:r>
      <w:r>
        <w:t xml:space="preserve"> </w:t>
      </w:r>
      <w:r w:rsidRPr="001B0929">
        <w:t>das</w:t>
      </w:r>
      <w:r>
        <w:t xml:space="preserve"> </w:t>
      </w:r>
      <w:r w:rsidRPr="001B0929">
        <w:t>Hintergrundbild</w:t>
      </w:r>
      <w:r>
        <w:t xml:space="preserve"> </w:t>
      </w:r>
      <w:r w:rsidRPr="001B0929">
        <w:t>aufgrund</w:t>
      </w:r>
      <w:r>
        <w:t xml:space="preserve"> </w:t>
      </w:r>
      <w:r w:rsidRPr="001B0929">
        <w:t>einer</w:t>
      </w:r>
      <w:r>
        <w:t xml:space="preserve"> </w:t>
      </w:r>
      <w:r w:rsidRPr="001B0929">
        <w:t>langsameren</w:t>
      </w:r>
      <w:r>
        <w:t xml:space="preserve"> </w:t>
      </w:r>
      <w:r w:rsidRPr="001B0929">
        <w:t>Verbindung</w:t>
      </w:r>
      <w:r>
        <w:t xml:space="preserve"> </w:t>
      </w:r>
      <w:r w:rsidRPr="001B0929">
        <w:t>nicht</w:t>
      </w:r>
      <w:r>
        <w:t xml:space="preserve"> </w:t>
      </w:r>
      <w:r w:rsidRPr="001B0929">
        <w:t>geladen</w:t>
      </w:r>
      <w:r>
        <w:t xml:space="preserve"> </w:t>
      </w:r>
      <w:r w:rsidRPr="001B0929">
        <w:t>werden</w:t>
      </w:r>
      <w:r>
        <w:t xml:space="preserve"> </w:t>
      </w:r>
      <w:r w:rsidRPr="001B0929">
        <w:t>kann,</w:t>
      </w:r>
      <w:r>
        <w:t xml:space="preserve"> </w:t>
      </w:r>
      <w:r w:rsidRPr="001B0929">
        <w:t>wird</w:t>
      </w:r>
      <w:r>
        <w:t xml:space="preserve"> </w:t>
      </w:r>
      <w:r w:rsidRPr="001B0929">
        <w:t>stattdessen</w:t>
      </w:r>
      <w:r>
        <w:t xml:space="preserve"> </w:t>
      </w:r>
      <w:r w:rsidRPr="001B0929">
        <w:t>die</w:t>
      </w:r>
      <w:r>
        <w:t xml:space="preserve"> </w:t>
      </w:r>
      <w:r w:rsidRPr="001B0929">
        <w:t>ausgewählte</w:t>
      </w:r>
      <w:r>
        <w:t xml:space="preserve"> </w:t>
      </w:r>
      <w:r w:rsidRPr="001B0929">
        <w:t>Hintergrundfarbe</w:t>
      </w:r>
      <w:r>
        <w:t xml:space="preserve"> </w:t>
      </w:r>
      <w:r w:rsidRPr="001B0929">
        <w:t>angezeigt.</w:t>
      </w:r>
    </w:p>
    <w:p w14:paraId="52133A02" w14:textId="77777777" w:rsidR="00852DFE" w:rsidRPr="001B0929" w:rsidRDefault="00852DFE" w:rsidP="001B0929"/>
    <w:p w14:paraId="576F272C" w14:textId="38755CA3" w:rsidR="00A10DFE" w:rsidRDefault="00A10DFE" w:rsidP="00A10D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6FA353" wp14:editId="48C33253">
            <wp:extent cx="5760720" cy="3850005"/>
            <wp:effectExtent l="0" t="0" r="0" b="0"/>
            <wp:docPr id="1167840601" name="Grafik 1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40601" name="Grafik 1" descr="Ein Bild, das Text, Screenshot, Software, Webseite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6C20" w14:textId="77777777" w:rsidR="00852DFE" w:rsidRPr="00FC0222" w:rsidRDefault="00852DFE" w:rsidP="00852DFE">
      <w:pPr>
        <w:pStyle w:val="berschrift3"/>
      </w:pPr>
      <w:bookmarkStart w:id="5" w:name="_Toc150096998"/>
      <w:r w:rsidRPr="00FC0222">
        <w:t>Layout</w:t>
      </w:r>
      <w:bookmarkEnd w:id="5"/>
    </w:p>
    <w:p w14:paraId="6103F6F5" w14:textId="77777777" w:rsidR="00852DFE" w:rsidRPr="001B0929" w:rsidRDefault="00852DFE" w:rsidP="00852DFE">
      <w:pPr>
        <w:pStyle w:val="AufzhlungVirtualschoolVariante1"/>
      </w:pPr>
      <w:r w:rsidRPr="001B0929">
        <w:rPr>
          <w:b/>
          <w:bCs/>
        </w:rPr>
        <w:t>Visuelle</w:t>
      </w:r>
      <w:r>
        <w:rPr>
          <w:b/>
          <w:bCs/>
        </w:rPr>
        <w:t xml:space="preserve"> </w:t>
      </w:r>
      <w:r w:rsidRPr="001B0929">
        <w:rPr>
          <w:b/>
          <w:bCs/>
        </w:rPr>
        <w:t>Vorlagen</w:t>
      </w:r>
      <w:r w:rsidRPr="001B0929">
        <w:t>:</w:t>
      </w:r>
      <w:r>
        <w:t xml:space="preserve"> </w:t>
      </w:r>
      <w:r w:rsidRPr="001B0929">
        <w:t>Passen</w:t>
      </w:r>
      <w:r>
        <w:t xml:space="preserve"> </w:t>
      </w:r>
      <w:r w:rsidRPr="001B0929">
        <w:t>Sie</w:t>
      </w:r>
      <w:r>
        <w:t xml:space="preserve"> </w:t>
      </w:r>
      <w:r w:rsidRPr="001B0929">
        <w:t>das</w:t>
      </w:r>
      <w:r>
        <w:t xml:space="preserve"> </w:t>
      </w:r>
      <w:r w:rsidRPr="001B0929">
        <w:t>Layout</w:t>
      </w:r>
      <w:r>
        <w:t xml:space="preserve"> </w:t>
      </w:r>
      <w:r w:rsidRPr="001B0929">
        <w:t>Ihrer</w:t>
      </w:r>
      <w:r>
        <w:t xml:space="preserve"> </w:t>
      </w:r>
      <w:r w:rsidRPr="001B0929">
        <w:t>Anmeldeseite</w:t>
      </w:r>
      <w:r>
        <w:t xml:space="preserve"> </w:t>
      </w:r>
      <w:r w:rsidRPr="001B0929">
        <w:t>mithilfe</w:t>
      </w:r>
      <w:r>
        <w:t xml:space="preserve"> </w:t>
      </w:r>
      <w:r w:rsidRPr="001B0929">
        <w:t>von</w:t>
      </w:r>
      <w:r>
        <w:t xml:space="preserve"> </w:t>
      </w:r>
      <w:r w:rsidRPr="001B0929">
        <w:t>Vorlagen</w:t>
      </w:r>
      <w:r>
        <w:t xml:space="preserve"> </w:t>
      </w:r>
      <w:r w:rsidRPr="001B0929">
        <w:t>oder</w:t>
      </w:r>
      <w:r>
        <w:t xml:space="preserve"> </w:t>
      </w:r>
      <w:r w:rsidRPr="001B0929">
        <w:t>einer</w:t>
      </w:r>
      <w:r>
        <w:t xml:space="preserve"> </w:t>
      </w:r>
      <w:r w:rsidRPr="001B0929">
        <w:t>benutzerdefinierten</w:t>
      </w:r>
      <w:r>
        <w:t xml:space="preserve"> </w:t>
      </w:r>
      <w:r w:rsidRPr="001B0929">
        <w:t>CSS-Datei</w:t>
      </w:r>
      <w:r>
        <w:t xml:space="preserve"> </w:t>
      </w:r>
      <w:r w:rsidRPr="001B0929">
        <w:t>an.</w:t>
      </w:r>
    </w:p>
    <w:p w14:paraId="702602C5" w14:textId="77777777" w:rsidR="00852DFE" w:rsidRPr="001B0929" w:rsidRDefault="00852DFE" w:rsidP="00852DFE">
      <w:pPr>
        <w:pStyle w:val="AufzhlungVirtualschoolVariante1"/>
        <w:numPr>
          <w:ilvl w:val="1"/>
          <w:numId w:val="12"/>
        </w:numPr>
      </w:pPr>
      <w:r w:rsidRPr="001B0929">
        <w:t>Wählen</w:t>
      </w:r>
      <w:r>
        <w:t xml:space="preserve"> </w:t>
      </w:r>
      <w:r w:rsidRPr="001B0929">
        <w:t>Sie</w:t>
      </w:r>
      <w:r>
        <w:t xml:space="preserve"> </w:t>
      </w:r>
      <w:r w:rsidRPr="001B0929">
        <w:t>eine</w:t>
      </w:r>
      <w:r>
        <w:t xml:space="preserve"> </w:t>
      </w:r>
      <w:r w:rsidRPr="001B0929">
        <w:t>von</w:t>
      </w:r>
      <w:r>
        <w:t xml:space="preserve"> </w:t>
      </w:r>
      <w:r w:rsidRPr="001B0929">
        <w:t>zwei</w:t>
      </w:r>
      <w:r>
        <w:t xml:space="preserve"> </w:t>
      </w:r>
      <w:r w:rsidRPr="001B0929">
        <w:rPr>
          <w:b/>
          <w:bCs/>
        </w:rPr>
        <w:t>Vorlagen</w:t>
      </w:r>
      <w:r>
        <w:t xml:space="preserve"> </w:t>
      </w:r>
      <w:r w:rsidRPr="001B0929">
        <w:t>aus:</w:t>
      </w:r>
      <w:r>
        <w:t xml:space="preserve"> </w:t>
      </w:r>
      <w:r w:rsidRPr="001B0929">
        <w:t>Vollbild-</w:t>
      </w:r>
      <w:r>
        <w:t xml:space="preserve"> </w:t>
      </w:r>
      <w:r w:rsidRPr="001B0929">
        <w:t>oder</w:t>
      </w:r>
      <w:r>
        <w:t xml:space="preserve"> </w:t>
      </w:r>
      <w:r w:rsidRPr="001B0929">
        <w:t>Teilbildschirmhintergrund.</w:t>
      </w:r>
      <w:r>
        <w:t xml:space="preserve"> </w:t>
      </w:r>
      <w:r w:rsidRPr="001B0929">
        <w:t>Der</w:t>
      </w:r>
      <w:r>
        <w:t xml:space="preserve"> </w:t>
      </w:r>
      <w:r w:rsidRPr="001B0929">
        <w:t>Vollbildhintergrund</w:t>
      </w:r>
      <w:r>
        <w:t xml:space="preserve"> </w:t>
      </w:r>
      <w:r w:rsidRPr="001B0929">
        <w:t>könnte</w:t>
      </w:r>
      <w:r>
        <w:t xml:space="preserve"> </w:t>
      </w:r>
      <w:r w:rsidRPr="001B0929">
        <w:t>Ihr</w:t>
      </w:r>
      <w:r>
        <w:t xml:space="preserve"> </w:t>
      </w:r>
      <w:r w:rsidRPr="001B0929">
        <w:t>Hintergrundbild</w:t>
      </w:r>
      <w:r>
        <w:t xml:space="preserve"> </w:t>
      </w:r>
      <w:r w:rsidRPr="001B0929">
        <w:t>verdecken.</w:t>
      </w:r>
      <w:r>
        <w:t xml:space="preserve"> </w:t>
      </w:r>
      <w:r w:rsidRPr="001B0929">
        <w:t>Wählen</w:t>
      </w:r>
      <w:r>
        <w:t xml:space="preserve"> </w:t>
      </w:r>
      <w:r w:rsidRPr="001B0929">
        <w:t>Sie</w:t>
      </w:r>
      <w:r>
        <w:t xml:space="preserve"> </w:t>
      </w:r>
      <w:r w:rsidRPr="001B0929">
        <w:t>daher</w:t>
      </w:r>
      <w:r>
        <w:t xml:space="preserve"> </w:t>
      </w:r>
      <w:r w:rsidRPr="001B0929">
        <w:t>den</w:t>
      </w:r>
      <w:r>
        <w:t xml:space="preserve"> </w:t>
      </w:r>
      <w:r w:rsidRPr="001B0929">
        <w:t>Teilbildschirmhintergrund</w:t>
      </w:r>
      <w:r>
        <w:t xml:space="preserve"> </w:t>
      </w:r>
      <w:r w:rsidRPr="001B0929">
        <w:t>aus,</w:t>
      </w:r>
      <w:r>
        <w:t xml:space="preserve"> </w:t>
      </w:r>
      <w:r w:rsidRPr="001B0929">
        <w:t>wenn</w:t>
      </w:r>
      <w:r>
        <w:t xml:space="preserve"> </w:t>
      </w:r>
      <w:r w:rsidRPr="001B0929">
        <w:t>Ihr</w:t>
      </w:r>
      <w:r>
        <w:t xml:space="preserve"> </w:t>
      </w:r>
      <w:r w:rsidRPr="001B0929">
        <w:t>Hintergrundbild</w:t>
      </w:r>
      <w:r>
        <w:t xml:space="preserve"> </w:t>
      </w:r>
      <w:r w:rsidRPr="001B0929">
        <w:t>wichtig</w:t>
      </w:r>
      <w:r>
        <w:t xml:space="preserve"> </w:t>
      </w:r>
      <w:r w:rsidRPr="001B0929">
        <w:t>ist.</w:t>
      </w:r>
    </w:p>
    <w:p w14:paraId="7D4543BD" w14:textId="77777777" w:rsidR="00852DFE" w:rsidRPr="001B0929" w:rsidRDefault="00852DFE" w:rsidP="00852DFE">
      <w:pPr>
        <w:pStyle w:val="AufzhlungVirtualschoolVariante1"/>
        <w:numPr>
          <w:ilvl w:val="1"/>
          <w:numId w:val="12"/>
        </w:numPr>
      </w:pPr>
      <w:r w:rsidRPr="001B0929">
        <w:t>Die</w:t>
      </w:r>
      <w:r>
        <w:t xml:space="preserve"> </w:t>
      </w:r>
      <w:r w:rsidRPr="001B0929">
        <w:t>Details</w:t>
      </w:r>
      <w:r>
        <w:t xml:space="preserve"> </w:t>
      </w:r>
      <w:r w:rsidRPr="001B0929">
        <w:t>der</w:t>
      </w:r>
      <w:r>
        <w:t xml:space="preserve"> </w:t>
      </w:r>
      <w:r w:rsidRPr="001B0929">
        <w:t>Optionen</w:t>
      </w:r>
      <w:r>
        <w:t xml:space="preserve"> </w:t>
      </w:r>
      <w:r w:rsidRPr="001B0929">
        <w:rPr>
          <w:b/>
          <w:bCs/>
        </w:rPr>
        <w:t>Kopfzeile</w:t>
      </w:r>
      <w:r>
        <w:t xml:space="preserve"> </w:t>
      </w:r>
      <w:r w:rsidRPr="001B0929">
        <w:t>und</w:t>
      </w:r>
      <w:r>
        <w:t xml:space="preserve"> </w:t>
      </w:r>
      <w:r w:rsidRPr="001B0929">
        <w:rPr>
          <w:b/>
          <w:bCs/>
        </w:rPr>
        <w:t>Fußzeile</w:t>
      </w:r>
      <w:r>
        <w:t xml:space="preserve"> </w:t>
      </w:r>
      <w:r w:rsidRPr="001B0929">
        <w:t>werden</w:t>
      </w:r>
      <w:r>
        <w:t xml:space="preserve"> </w:t>
      </w:r>
      <w:r w:rsidRPr="001B0929">
        <w:t>in</w:t>
      </w:r>
      <w:r>
        <w:t xml:space="preserve"> </w:t>
      </w:r>
      <w:r w:rsidRPr="001B0929">
        <w:t>den</w:t>
      </w:r>
      <w:r>
        <w:t xml:space="preserve"> </w:t>
      </w:r>
      <w:r w:rsidRPr="001B0929">
        <w:t>nächsten</w:t>
      </w:r>
      <w:r>
        <w:t xml:space="preserve"> </w:t>
      </w:r>
      <w:r w:rsidRPr="001B0929">
        <w:t>beiden</w:t>
      </w:r>
      <w:r>
        <w:t xml:space="preserve"> </w:t>
      </w:r>
      <w:r w:rsidRPr="001B0929">
        <w:t>Abschnitten</w:t>
      </w:r>
      <w:r>
        <w:t xml:space="preserve"> </w:t>
      </w:r>
      <w:r w:rsidRPr="001B0929">
        <w:t>des</w:t>
      </w:r>
      <w:r>
        <w:t xml:space="preserve"> </w:t>
      </w:r>
      <w:r w:rsidRPr="001B0929">
        <w:t>Vorgangs</w:t>
      </w:r>
      <w:r>
        <w:t xml:space="preserve"> </w:t>
      </w:r>
      <w:r w:rsidRPr="001B0929">
        <w:t>festgelegt.</w:t>
      </w:r>
    </w:p>
    <w:p w14:paraId="65449362" w14:textId="77777777" w:rsidR="00852DFE" w:rsidRPr="001B0929" w:rsidRDefault="00852DFE" w:rsidP="00852DFE"/>
    <w:p w14:paraId="12D6FBD5" w14:textId="77777777" w:rsidR="00852DFE" w:rsidRPr="001B0929" w:rsidRDefault="00852DFE" w:rsidP="00852DFE">
      <w:pPr>
        <w:pStyle w:val="AufzhlungVirtualschoolVariante1"/>
      </w:pPr>
      <w:r w:rsidRPr="001B0929">
        <w:rPr>
          <w:b/>
          <w:bCs/>
        </w:rPr>
        <w:t>Benutzerdefiniertes</w:t>
      </w:r>
      <w:r>
        <w:rPr>
          <w:b/>
          <w:bCs/>
        </w:rPr>
        <w:t xml:space="preserve"> </w:t>
      </w:r>
      <w:r w:rsidRPr="001B0929">
        <w:rPr>
          <w:b/>
          <w:bCs/>
        </w:rPr>
        <w:t>CSS</w:t>
      </w:r>
      <w:r w:rsidRPr="001B0929">
        <w:t>:</w:t>
      </w:r>
      <w:r>
        <w:t xml:space="preserve"> </w:t>
      </w:r>
      <w:r w:rsidRPr="001B0929">
        <w:t>Laden</w:t>
      </w:r>
      <w:r>
        <w:t xml:space="preserve"> </w:t>
      </w:r>
      <w:r w:rsidRPr="001B0929">
        <w:t>Sie</w:t>
      </w:r>
      <w:r>
        <w:t xml:space="preserve"> </w:t>
      </w:r>
      <w:r w:rsidRPr="001B0929">
        <w:t>eine</w:t>
      </w:r>
      <w:r>
        <w:t xml:space="preserve"> </w:t>
      </w:r>
      <w:r w:rsidRPr="001B0929">
        <w:t>benutzerdefinierte</w:t>
      </w:r>
      <w:r>
        <w:t xml:space="preserve"> </w:t>
      </w:r>
      <w:r w:rsidRPr="001B0929">
        <w:t>CSS-Datei</w:t>
      </w:r>
      <w:r>
        <w:t xml:space="preserve"> </w:t>
      </w:r>
      <w:r w:rsidRPr="001B0929">
        <w:t>hoch,</w:t>
      </w:r>
      <w:r>
        <w:t xml:space="preserve"> </w:t>
      </w:r>
      <w:r w:rsidRPr="001B0929">
        <w:t>um</w:t>
      </w:r>
      <w:r>
        <w:t xml:space="preserve"> </w:t>
      </w:r>
      <w:r w:rsidRPr="001B0929">
        <w:t>den</w:t>
      </w:r>
      <w:r>
        <w:t xml:space="preserve"> </w:t>
      </w:r>
      <w:r w:rsidRPr="001B0929">
        <w:t>Microsoft-Standardstil</w:t>
      </w:r>
      <w:r>
        <w:t xml:space="preserve"> </w:t>
      </w:r>
      <w:r w:rsidRPr="001B0929">
        <w:t>der</w:t>
      </w:r>
      <w:r>
        <w:t xml:space="preserve"> </w:t>
      </w:r>
      <w:r w:rsidRPr="001B0929">
        <w:t>Seite</w:t>
      </w:r>
      <w:r>
        <w:t xml:space="preserve"> </w:t>
      </w:r>
      <w:r w:rsidRPr="001B0929">
        <w:t>zu</w:t>
      </w:r>
      <w:r>
        <w:t xml:space="preserve"> </w:t>
      </w:r>
      <w:r w:rsidRPr="001B0929">
        <w:t>ersetzen.</w:t>
      </w:r>
    </w:p>
    <w:p w14:paraId="5C87DD10" w14:textId="77777777" w:rsidR="00852DFE" w:rsidRPr="001B0929" w:rsidRDefault="00852DFE" w:rsidP="00852DFE">
      <w:pPr>
        <w:pStyle w:val="AufzhlungVirtualschoolVariante1"/>
        <w:numPr>
          <w:ilvl w:val="1"/>
          <w:numId w:val="12"/>
        </w:numPr>
      </w:pPr>
      <w:hyperlink r:id="rId32" w:history="1">
        <w:r w:rsidRPr="001B0929">
          <w:rPr>
            <w:rStyle w:val="Hyperlink"/>
          </w:rPr>
          <w:t>Laden</w:t>
        </w:r>
        <w:r>
          <w:rPr>
            <w:rStyle w:val="Hyperlink"/>
          </w:rPr>
          <w:t xml:space="preserve"> </w:t>
        </w:r>
        <w:r w:rsidRPr="001B0929">
          <w:rPr>
            <w:rStyle w:val="Hyperlink"/>
          </w:rPr>
          <w:t>Sie</w:t>
        </w:r>
        <w:r>
          <w:rPr>
            <w:rStyle w:val="Hyperlink"/>
          </w:rPr>
          <w:t xml:space="preserve"> </w:t>
        </w:r>
        <w:r w:rsidRPr="001B0929">
          <w:rPr>
            <w:rStyle w:val="Hyperlink"/>
          </w:rPr>
          <w:t>die</w:t>
        </w:r>
        <w:r>
          <w:rPr>
            <w:rStyle w:val="Hyperlink"/>
          </w:rPr>
          <w:t xml:space="preserve"> </w:t>
        </w:r>
        <w:r w:rsidRPr="001B0929">
          <w:rPr>
            <w:rStyle w:val="Hyperlink"/>
          </w:rPr>
          <w:t>CSS-Vorlage</w:t>
        </w:r>
        <w:r>
          <w:rPr>
            <w:rStyle w:val="Hyperlink"/>
          </w:rPr>
          <w:t xml:space="preserve"> </w:t>
        </w:r>
        <w:r w:rsidRPr="001B0929">
          <w:rPr>
            <w:rStyle w:val="Hyperlink"/>
          </w:rPr>
          <w:t>herunter</w:t>
        </w:r>
      </w:hyperlink>
      <w:r w:rsidRPr="001B0929">
        <w:t>.</w:t>
      </w:r>
    </w:p>
    <w:p w14:paraId="6338A1FA" w14:textId="77777777" w:rsidR="00852DFE" w:rsidRPr="001B0929" w:rsidRDefault="00852DFE" w:rsidP="00852DFE">
      <w:pPr>
        <w:pStyle w:val="AufzhlungVirtualschoolVariante1"/>
        <w:numPr>
          <w:ilvl w:val="1"/>
          <w:numId w:val="12"/>
        </w:numPr>
      </w:pPr>
      <w:r w:rsidRPr="001B0929">
        <w:t>Zeigen</w:t>
      </w:r>
      <w:r>
        <w:t xml:space="preserve"> </w:t>
      </w:r>
      <w:r w:rsidRPr="001B0929">
        <w:t>Sie</w:t>
      </w:r>
      <w:r>
        <w:t xml:space="preserve"> </w:t>
      </w:r>
      <w:r w:rsidRPr="001B0929">
        <w:t>den</w:t>
      </w:r>
      <w:r>
        <w:t xml:space="preserve"> </w:t>
      </w:r>
      <w:hyperlink r:id="rId33" w:history="1">
        <w:r w:rsidRPr="001B0929">
          <w:rPr>
            <w:rStyle w:val="Hyperlink"/>
          </w:rPr>
          <w:t>Referenzleitfaden</w:t>
        </w:r>
        <w:r>
          <w:rPr>
            <w:rStyle w:val="Hyperlink"/>
          </w:rPr>
          <w:t xml:space="preserve"> </w:t>
        </w:r>
        <w:r w:rsidRPr="001B0929">
          <w:rPr>
            <w:rStyle w:val="Hyperlink"/>
          </w:rPr>
          <w:t>für</w:t>
        </w:r>
        <w:r>
          <w:rPr>
            <w:rStyle w:val="Hyperlink"/>
          </w:rPr>
          <w:t xml:space="preserve"> </w:t>
        </w:r>
        <w:r w:rsidRPr="001B0929">
          <w:rPr>
            <w:rStyle w:val="Hyperlink"/>
          </w:rPr>
          <w:t>CSS-Vorlagen</w:t>
        </w:r>
      </w:hyperlink>
      <w:r>
        <w:t xml:space="preserve"> </w:t>
      </w:r>
      <w:r w:rsidRPr="001B0929">
        <w:t>an.</w:t>
      </w:r>
    </w:p>
    <w:p w14:paraId="2CC289A9" w14:textId="77777777" w:rsidR="00B26FB3" w:rsidRDefault="00B26FB3" w:rsidP="00B26FB3">
      <w:pPr>
        <w:pStyle w:val="AufzhlungVirtualschoolVariante1"/>
        <w:numPr>
          <w:ilvl w:val="0"/>
          <w:numId w:val="0"/>
        </w:numPr>
        <w:ind w:left="360" w:hanging="360"/>
      </w:pPr>
    </w:p>
    <w:p w14:paraId="1D81D99A" w14:textId="042EBD76" w:rsidR="00B26FB3" w:rsidRPr="001B0929" w:rsidRDefault="00511FE4" w:rsidP="00B26FB3">
      <w:pPr>
        <w:pStyle w:val="AufzhlungVirtualschoolVariante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1026FBC3" wp14:editId="59262338">
            <wp:extent cx="5760720" cy="4382770"/>
            <wp:effectExtent l="0" t="0" r="0" b="0"/>
            <wp:docPr id="768612487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12487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623E" w14:textId="77777777" w:rsidR="00D36F6B" w:rsidRDefault="00D36F6B" w:rsidP="00D36F6B"/>
    <w:p w14:paraId="018AF940" w14:textId="77777777" w:rsidR="00852DFE" w:rsidRPr="00D36F6B" w:rsidRDefault="00852DFE" w:rsidP="00852DFE">
      <w:pPr>
        <w:pStyle w:val="berschrift3"/>
      </w:pPr>
      <w:bookmarkStart w:id="6" w:name="_Toc150096999"/>
      <w:r>
        <w:t>Kopfzeile</w:t>
      </w:r>
      <w:bookmarkEnd w:id="6"/>
    </w:p>
    <w:p w14:paraId="4B88AE31" w14:textId="77777777" w:rsidR="00852DFE" w:rsidRPr="001B0929" w:rsidRDefault="00852DFE" w:rsidP="00852DFE">
      <w:r w:rsidRPr="001B0929">
        <w:t>Wenn</w:t>
      </w:r>
      <w:r>
        <w:t xml:space="preserve"> </w:t>
      </w:r>
      <w:r w:rsidRPr="001B0929">
        <w:t>Sie</w:t>
      </w:r>
      <w:r>
        <w:t xml:space="preserve"> </w:t>
      </w:r>
      <w:r w:rsidRPr="001B0929">
        <w:t>die</w:t>
      </w:r>
      <w:r>
        <w:t xml:space="preserve"> </w:t>
      </w:r>
      <w:r w:rsidRPr="001B0929">
        <w:t>Kopfzeile</w:t>
      </w:r>
      <w:r>
        <w:t xml:space="preserve"> </w:t>
      </w:r>
      <w:r w:rsidRPr="001B0929">
        <w:t>nicht</w:t>
      </w:r>
      <w:r>
        <w:t xml:space="preserve"> </w:t>
      </w:r>
      <w:r w:rsidRPr="001B0929">
        <w:t>aktiviert</w:t>
      </w:r>
      <w:r>
        <w:t xml:space="preserve"> </w:t>
      </w:r>
      <w:r w:rsidRPr="001B0929">
        <w:t>haben,</w:t>
      </w:r>
      <w:r>
        <w:t xml:space="preserve"> </w:t>
      </w:r>
      <w:r w:rsidRPr="001B0929">
        <w:t>wechseln</w:t>
      </w:r>
      <w:r>
        <w:t xml:space="preserve"> </w:t>
      </w:r>
      <w:r w:rsidRPr="001B0929">
        <w:t>Sie</w:t>
      </w:r>
      <w:r>
        <w:t xml:space="preserve"> </w:t>
      </w:r>
      <w:r w:rsidRPr="001B0929">
        <w:t>zum</w:t>
      </w:r>
      <w:r>
        <w:t xml:space="preserve"> </w:t>
      </w:r>
      <w:r w:rsidRPr="001B0929">
        <w:t>Abschnitt</w:t>
      </w:r>
      <w:r>
        <w:t xml:space="preserve"> </w:t>
      </w:r>
      <w:r w:rsidRPr="001B0929">
        <w:rPr>
          <w:b/>
          <w:bCs/>
        </w:rPr>
        <w:t>Layout</w:t>
      </w:r>
      <w:r w:rsidRPr="001B0929">
        <w:t>,</w:t>
      </w:r>
      <w:r>
        <w:t xml:space="preserve"> </w:t>
      </w:r>
      <w:r w:rsidRPr="001B0929">
        <w:t>und</w:t>
      </w:r>
      <w:r>
        <w:t xml:space="preserve"> </w:t>
      </w:r>
      <w:r w:rsidRPr="001B0929">
        <w:t>wählen</w:t>
      </w:r>
      <w:r>
        <w:t xml:space="preserve"> </w:t>
      </w:r>
      <w:r w:rsidRPr="001B0929">
        <w:t>Sie</w:t>
      </w:r>
      <w:r>
        <w:t xml:space="preserve"> </w:t>
      </w:r>
      <w:r w:rsidRPr="001B0929">
        <w:rPr>
          <w:b/>
          <w:bCs/>
        </w:rPr>
        <w:t>Kopfzeile</w:t>
      </w:r>
      <w:r>
        <w:rPr>
          <w:b/>
          <w:bCs/>
        </w:rPr>
        <w:t xml:space="preserve"> </w:t>
      </w:r>
      <w:r w:rsidRPr="001B0929">
        <w:rPr>
          <w:b/>
          <w:bCs/>
        </w:rPr>
        <w:t>anzeigen</w:t>
      </w:r>
      <w:r>
        <w:t xml:space="preserve"> </w:t>
      </w:r>
      <w:r w:rsidRPr="001B0929">
        <w:t>aus.</w:t>
      </w:r>
      <w:r>
        <w:t xml:space="preserve"> </w:t>
      </w:r>
      <w:r w:rsidRPr="001B0929">
        <w:t>Wählen</w:t>
      </w:r>
      <w:r>
        <w:t xml:space="preserve"> </w:t>
      </w:r>
      <w:r w:rsidRPr="001B0929">
        <w:t>Sie</w:t>
      </w:r>
      <w:r>
        <w:t xml:space="preserve"> </w:t>
      </w:r>
      <w:r w:rsidRPr="001B0929">
        <w:t>nach</w:t>
      </w:r>
      <w:r>
        <w:t xml:space="preserve"> </w:t>
      </w:r>
      <w:r w:rsidRPr="001B0929">
        <w:t>der</w:t>
      </w:r>
      <w:r>
        <w:t xml:space="preserve"> </w:t>
      </w:r>
      <w:r w:rsidRPr="001B0929">
        <w:t>Aktivierung</w:t>
      </w:r>
      <w:r>
        <w:t xml:space="preserve"> </w:t>
      </w:r>
      <w:r w:rsidRPr="001B0929">
        <w:t>eine</w:t>
      </w:r>
      <w:r>
        <w:t xml:space="preserve"> </w:t>
      </w:r>
      <w:r w:rsidRPr="001B0929">
        <w:t>PNG-</w:t>
      </w:r>
      <w:r>
        <w:t xml:space="preserve"> </w:t>
      </w:r>
      <w:r w:rsidRPr="001B0929">
        <w:t>oder</w:t>
      </w:r>
      <w:r>
        <w:t xml:space="preserve"> </w:t>
      </w:r>
      <w:r w:rsidRPr="001B0929">
        <w:t>JPG-Bilddatei</w:t>
      </w:r>
      <w:r>
        <w:t xml:space="preserve"> </w:t>
      </w:r>
      <w:r w:rsidRPr="001B0929">
        <w:t>aus,</w:t>
      </w:r>
      <w:r>
        <w:t xml:space="preserve"> </w:t>
      </w:r>
      <w:r w:rsidRPr="001B0929">
        <w:t>die</w:t>
      </w:r>
      <w:r>
        <w:t xml:space="preserve"> </w:t>
      </w:r>
      <w:r w:rsidRPr="001B0929">
        <w:t>in</w:t>
      </w:r>
      <w:r>
        <w:t xml:space="preserve"> </w:t>
      </w:r>
      <w:r w:rsidRPr="001B0929">
        <w:t>der</w:t>
      </w:r>
      <w:r>
        <w:t xml:space="preserve"> </w:t>
      </w:r>
      <w:r w:rsidRPr="001B0929">
        <w:t>Kopfzeile</w:t>
      </w:r>
      <w:r>
        <w:t xml:space="preserve"> </w:t>
      </w:r>
      <w:r w:rsidRPr="001B0929">
        <w:t>der</w:t>
      </w:r>
      <w:r>
        <w:t xml:space="preserve"> </w:t>
      </w:r>
      <w:r w:rsidRPr="001B0929">
        <w:t>Anmeldeseite</w:t>
      </w:r>
      <w:r>
        <w:t xml:space="preserve"> </w:t>
      </w:r>
      <w:r w:rsidRPr="001B0929">
        <w:t>angezeigt</w:t>
      </w:r>
      <w:r>
        <w:t xml:space="preserve"> </w:t>
      </w:r>
      <w:r w:rsidRPr="001B0929">
        <w:t>werden</w:t>
      </w:r>
      <w:r>
        <w:t xml:space="preserve"> </w:t>
      </w:r>
      <w:r w:rsidRPr="001B0929">
        <w:t>soll.</w:t>
      </w:r>
    </w:p>
    <w:p w14:paraId="7B9440E8" w14:textId="77777777" w:rsidR="00852DFE" w:rsidRDefault="00852DFE" w:rsidP="00D36F6B"/>
    <w:p w14:paraId="4F945DD0" w14:textId="1A84D6F7" w:rsidR="00D36F6B" w:rsidRDefault="00F612CE" w:rsidP="00D36F6B">
      <w:r>
        <w:rPr>
          <w:noProof/>
        </w:rPr>
        <w:lastRenderedPageBreak/>
        <w:drawing>
          <wp:inline distT="0" distB="0" distL="0" distR="0" wp14:anchorId="75377906" wp14:editId="26E73D2F">
            <wp:extent cx="5760720" cy="3879215"/>
            <wp:effectExtent l="0" t="0" r="0" b="6985"/>
            <wp:docPr id="145700408" name="Grafik 1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0408" name="Grafik 1" descr="Ein Bild, das Text, Screenshot, Software, Webseite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7A49" w14:textId="77777777" w:rsidR="00F00056" w:rsidRPr="00F612CE" w:rsidRDefault="00F00056" w:rsidP="00F00056">
      <w:pPr>
        <w:pStyle w:val="berschrift3"/>
      </w:pPr>
      <w:bookmarkStart w:id="7" w:name="_Toc150097000"/>
      <w:r w:rsidRPr="00F612CE">
        <w:t>Fußzeile</w:t>
      </w:r>
      <w:bookmarkEnd w:id="7"/>
    </w:p>
    <w:p w14:paraId="233600C9" w14:textId="77777777" w:rsidR="00F00056" w:rsidRPr="001B0929" w:rsidRDefault="00F00056" w:rsidP="00F00056">
      <w:r w:rsidRPr="001B0929">
        <w:t>Wenn</w:t>
      </w:r>
      <w:r>
        <w:t xml:space="preserve"> </w:t>
      </w:r>
      <w:r w:rsidRPr="001B0929">
        <w:t>Sie</w:t>
      </w:r>
      <w:r>
        <w:t xml:space="preserve"> </w:t>
      </w:r>
      <w:r w:rsidRPr="001B0929">
        <w:t>die</w:t>
      </w:r>
      <w:r>
        <w:t xml:space="preserve"> </w:t>
      </w:r>
      <w:r w:rsidRPr="001B0929">
        <w:t>Fußzeile</w:t>
      </w:r>
      <w:r>
        <w:t xml:space="preserve"> </w:t>
      </w:r>
      <w:r w:rsidRPr="001B0929">
        <w:t>nicht</w:t>
      </w:r>
      <w:r>
        <w:t xml:space="preserve"> </w:t>
      </w:r>
      <w:r w:rsidRPr="001B0929">
        <w:t>aktiviert</w:t>
      </w:r>
      <w:r>
        <w:t xml:space="preserve"> </w:t>
      </w:r>
      <w:r w:rsidRPr="001B0929">
        <w:t>haben,</w:t>
      </w:r>
      <w:r>
        <w:t xml:space="preserve"> </w:t>
      </w:r>
      <w:r w:rsidRPr="001B0929">
        <w:t>wechseln</w:t>
      </w:r>
      <w:r>
        <w:t xml:space="preserve"> </w:t>
      </w:r>
      <w:r w:rsidRPr="001B0929">
        <w:t>Sie</w:t>
      </w:r>
      <w:r>
        <w:t xml:space="preserve"> </w:t>
      </w:r>
      <w:r w:rsidRPr="001B0929">
        <w:t>zum</w:t>
      </w:r>
      <w:r>
        <w:t xml:space="preserve"> </w:t>
      </w:r>
      <w:r w:rsidRPr="001B0929">
        <w:t>Abschnitt</w:t>
      </w:r>
      <w:r>
        <w:t xml:space="preserve"> </w:t>
      </w:r>
      <w:r w:rsidRPr="001B0929">
        <w:rPr>
          <w:b/>
          <w:bCs/>
        </w:rPr>
        <w:t>Layout</w:t>
      </w:r>
      <w:r w:rsidRPr="001B0929">
        <w:t>,</w:t>
      </w:r>
      <w:r>
        <w:t xml:space="preserve"> </w:t>
      </w:r>
      <w:r w:rsidRPr="001B0929">
        <w:t>und</w:t>
      </w:r>
      <w:r>
        <w:t xml:space="preserve"> </w:t>
      </w:r>
      <w:r w:rsidRPr="001B0929">
        <w:t>wählen</w:t>
      </w:r>
      <w:r>
        <w:t xml:space="preserve"> </w:t>
      </w:r>
      <w:r w:rsidRPr="001B0929">
        <w:t>Sie</w:t>
      </w:r>
      <w:r>
        <w:t xml:space="preserve"> </w:t>
      </w:r>
      <w:r w:rsidRPr="001B0929">
        <w:rPr>
          <w:b/>
          <w:bCs/>
        </w:rPr>
        <w:t>Fußzeile</w:t>
      </w:r>
      <w:r>
        <w:rPr>
          <w:b/>
          <w:bCs/>
        </w:rPr>
        <w:t xml:space="preserve"> </w:t>
      </w:r>
      <w:r w:rsidRPr="001B0929">
        <w:rPr>
          <w:b/>
          <w:bCs/>
        </w:rPr>
        <w:t>anzeigen</w:t>
      </w:r>
      <w:r>
        <w:t xml:space="preserve"> </w:t>
      </w:r>
      <w:r w:rsidRPr="001B0929">
        <w:t>aus.</w:t>
      </w:r>
      <w:r>
        <w:t xml:space="preserve"> </w:t>
      </w:r>
      <w:r w:rsidRPr="001B0929">
        <w:t>Passen</w:t>
      </w:r>
      <w:r>
        <w:t xml:space="preserve"> </w:t>
      </w:r>
      <w:r w:rsidRPr="001B0929">
        <w:t>Sie</w:t>
      </w:r>
      <w:r>
        <w:t xml:space="preserve"> </w:t>
      </w:r>
      <w:r w:rsidRPr="001B0929">
        <w:t>nach</w:t>
      </w:r>
      <w:r>
        <w:t xml:space="preserve"> </w:t>
      </w:r>
      <w:r w:rsidRPr="001B0929">
        <w:t>der</w:t>
      </w:r>
      <w:r>
        <w:t xml:space="preserve"> </w:t>
      </w:r>
      <w:r w:rsidRPr="001B0929">
        <w:t>Aktivierung</w:t>
      </w:r>
      <w:r>
        <w:t xml:space="preserve"> </w:t>
      </w:r>
      <w:r w:rsidRPr="001B0929">
        <w:t>die</w:t>
      </w:r>
      <w:r>
        <w:t xml:space="preserve"> </w:t>
      </w:r>
      <w:r w:rsidRPr="001B0929">
        <w:t>folgenden</w:t>
      </w:r>
      <w:r>
        <w:t xml:space="preserve"> </w:t>
      </w:r>
      <w:r w:rsidRPr="001B0929">
        <w:t>Einstellungen</w:t>
      </w:r>
      <w:r>
        <w:t xml:space="preserve"> </w:t>
      </w:r>
      <w:r w:rsidRPr="001B0929">
        <w:t>an.</w:t>
      </w:r>
    </w:p>
    <w:p w14:paraId="69C8F6AF" w14:textId="77777777" w:rsidR="00F00056" w:rsidRPr="001B0929" w:rsidRDefault="00F00056" w:rsidP="00F00056">
      <w:pPr>
        <w:pStyle w:val="AufzhlungVirtualschoolVariante1"/>
      </w:pPr>
      <w:r w:rsidRPr="001B0929">
        <w:rPr>
          <w:b/>
          <w:bCs/>
        </w:rPr>
        <w:t>„Datenschutz</w:t>
      </w:r>
      <w:r>
        <w:rPr>
          <w:b/>
          <w:bCs/>
        </w:rPr>
        <w:t xml:space="preserve"> </w:t>
      </w:r>
      <w:r w:rsidRPr="001B0929">
        <w:rPr>
          <w:b/>
          <w:bCs/>
        </w:rPr>
        <w:t>und</w:t>
      </w:r>
      <w:r>
        <w:rPr>
          <w:b/>
          <w:bCs/>
        </w:rPr>
        <w:t xml:space="preserve"> </w:t>
      </w:r>
      <w:r w:rsidRPr="001B0929">
        <w:rPr>
          <w:b/>
          <w:bCs/>
        </w:rPr>
        <w:t>Cookies“</w:t>
      </w:r>
      <w:r>
        <w:rPr>
          <w:b/>
          <w:bCs/>
        </w:rPr>
        <w:t xml:space="preserve"> </w:t>
      </w:r>
      <w:r w:rsidRPr="001B0929">
        <w:rPr>
          <w:b/>
          <w:bCs/>
        </w:rPr>
        <w:t>anzeigen</w:t>
      </w:r>
      <w:r w:rsidRPr="001B0929">
        <w:t>:</w:t>
      </w:r>
      <w:r>
        <w:t xml:space="preserve"> </w:t>
      </w:r>
      <w:r w:rsidRPr="001B0929">
        <w:t>Diese</w:t>
      </w:r>
      <w:r>
        <w:t xml:space="preserve"> </w:t>
      </w:r>
      <w:r w:rsidRPr="001B0929">
        <w:t>Option</w:t>
      </w:r>
      <w:r>
        <w:t xml:space="preserve"> </w:t>
      </w:r>
      <w:r w:rsidRPr="001B0929">
        <w:t>ist</w:t>
      </w:r>
      <w:r>
        <w:t xml:space="preserve"> </w:t>
      </w:r>
      <w:r w:rsidRPr="001B0929">
        <w:t>standardmäßig</w:t>
      </w:r>
      <w:r>
        <w:t xml:space="preserve"> </w:t>
      </w:r>
      <w:r w:rsidRPr="001B0929">
        <w:t>ausgewählt</w:t>
      </w:r>
      <w:r>
        <w:t xml:space="preserve"> </w:t>
      </w:r>
      <w:r w:rsidRPr="001B0929">
        <w:t>und</w:t>
      </w:r>
      <w:r>
        <w:t xml:space="preserve"> </w:t>
      </w:r>
      <w:r w:rsidRPr="001B0929">
        <w:t>zeigt</w:t>
      </w:r>
      <w:r>
        <w:t xml:space="preserve"> </w:t>
      </w:r>
      <w:r w:rsidRPr="001B0929">
        <w:t>den</w:t>
      </w:r>
      <w:r>
        <w:t xml:space="preserve"> </w:t>
      </w:r>
      <w:r w:rsidRPr="001B0929">
        <w:t>Link</w:t>
      </w:r>
      <w:r>
        <w:t xml:space="preserve"> </w:t>
      </w:r>
      <w:hyperlink r:id="rId36" w:history="1">
        <w:r w:rsidRPr="001B0929">
          <w:rPr>
            <w:rStyle w:val="Hyperlink"/>
          </w:rPr>
          <w:t>Microsoft-Bestimmungen</w:t>
        </w:r>
        <w:r>
          <w:rPr>
            <w:rStyle w:val="Hyperlink"/>
          </w:rPr>
          <w:t xml:space="preserve"> </w:t>
        </w:r>
        <w:r w:rsidRPr="001B0929">
          <w:rPr>
            <w:rStyle w:val="Hyperlink"/>
          </w:rPr>
          <w:t>zu</w:t>
        </w:r>
        <w:r>
          <w:rPr>
            <w:rStyle w:val="Hyperlink"/>
          </w:rPr>
          <w:t xml:space="preserve"> </w:t>
        </w:r>
        <w:r w:rsidRPr="001B0929">
          <w:rPr>
            <w:rStyle w:val="Hyperlink"/>
          </w:rPr>
          <w:t>Datenschutz</w:t>
        </w:r>
        <w:r>
          <w:rPr>
            <w:rStyle w:val="Hyperlink"/>
          </w:rPr>
          <w:t xml:space="preserve"> </w:t>
        </w:r>
        <w:r w:rsidRPr="001B0929">
          <w:rPr>
            <w:rStyle w:val="Hyperlink"/>
          </w:rPr>
          <w:t>und</w:t>
        </w:r>
        <w:r>
          <w:rPr>
            <w:rStyle w:val="Hyperlink"/>
          </w:rPr>
          <w:t xml:space="preserve"> </w:t>
        </w:r>
        <w:r w:rsidRPr="001B0929">
          <w:rPr>
            <w:rStyle w:val="Hyperlink"/>
          </w:rPr>
          <w:t>Cookies</w:t>
        </w:r>
      </w:hyperlink>
      <w:r>
        <w:t xml:space="preserve"> </w:t>
      </w:r>
      <w:r w:rsidRPr="001B0929">
        <w:t>an.</w:t>
      </w:r>
    </w:p>
    <w:p w14:paraId="5DAC8558" w14:textId="77777777" w:rsidR="00F00056" w:rsidRPr="001B0929" w:rsidRDefault="00F00056" w:rsidP="00F00056">
      <w:r w:rsidRPr="001B0929">
        <w:t>Deaktivieren</w:t>
      </w:r>
      <w:r>
        <w:t xml:space="preserve"> </w:t>
      </w:r>
      <w:r w:rsidRPr="001B0929">
        <w:t>Sie</w:t>
      </w:r>
      <w:r>
        <w:t xml:space="preserve"> </w:t>
      </w:r>
      <w:r w:rsidRPr="001B0929">
        <w:t>diese</w:t>
      </w:r>
      <w:r>
        <w:t xml:space="preserve"> </w:t>
      </w:r>
      <w:r w:rsidRPr="001B0929">
        <w:t>Option,</w:t>
      </w:r>
      <w:r>
        <w:t xml:space="preserve"> </w:t>
      </w:r>
      <w:r w:rsidRPr="001B0929">
        <w:t>um</w:t>
      </w:r>
      <w:r>
        <w:t xml:space="preserve"> </w:t>
      </w:r>
      <w:r w:rsidRPr="001B0929">
        <w:t>den</w:t>
      </w:r>
      <w:r>
        <w:t xml:space="preserve"> </w:t>
      </w:r>
      <w:r w:rsidRPr="001B0929">
        <w:t>Microsoft-Standardlink</w:t>
      </w:r>
      <w:r>
        <w:t xml:space="preserve"> </w:t>
      </w:r>
      <w:r w:rsidRPr="001B0929">
        <w:t>auszublenden.</w:t>
      </w:r>
      <w:r>
        <w:t xml:space="preserve"> </w:t>
      </w:r>
      <w:r w:rsidRPr="001B0929">
        <w:t>Geben</w:t>
      </w:r>
      <w:r>
        <w:t xml:space="preserve"> </w:t>
      </w:r>
      <w:r w:rsidRPr="001B0929">
        <w:t>Sie</w:t>
      </w:r>
      <w:r>
        <w:t xml:space="preserve"> </w:t>
      </w:r>
      <w:r w:rsidRPr="001B0929">
        <w:t>optional</w:t>
      </w:r>
      <w:r>
        <w:t xml:space="preserve"> </w:t>
      </w:r>
      <w:r w:rsidRPr="001B0929">
        <w:t>einen</w:t>
      </w:r>
      <w:r>
        <w:t xml:space="preserve"> </w:t>
      </w:r>
      <w:r w:rsidRPr="001B0929">
        <w:t>eigenen</w:t>
      </w:r>
      <w:r>
        <w:t xml:space="preserve"> </w:t>
      </w:r>
      <w:r w:rsidRPr="001B0929">
        <w:rPr>
          <w:b/>
          <w:bCs/>
        </w:rPr>
        <w:t>Anzeigetext</w:t>
      </w:r>
      <w:r>
        <w:t xml:space="preserve"> </w:t>
      </w:r>
      <w:r w:rsidRPr="001B0929">
        <w:t>und</w:t>
      </w:r>
      <w:r>
        <w:t xml:space="preserve"> </w:t>
      </w:r>
      <w:r w:rsidRPr="001B0929">
        <w:t>eine</w:t>
      </w:r>
      <w:r>
        <w:t xml:space="preserve"> </w:t>
      </w:r>
      <w:r w:rsidRPr="001B0929">
        <w:rPr>
          <w:b/>
          <w:bCs/>
        </w:rPr>
        <w:t>URL</w:t>
      </w:r>
      <w:r>
        <w:t xml:space="preserve"> </w:t>
      </w:r>
      <w:r w:rsidRPr="001B0929">
        <w:t>an.</w:t>
      </w:r>
      <w:r>
        <w:t xml:space="preserve"> </w:t>
      </w:r>
      <w:r w:rsidRPr="001B0929">
        <w:t>Der</w:t>
      </w:r>
      <w:r>
        <w:t xml:space="preserve"> </w:t>
      </w:r>
      <w:r w:rsidRPr="001B0929">
        <w:t>Text</w:t>
      </w:r>
      <w:r>
        <w:t xml:space="preserve"> </w:t>
      </w:r>
      <w:r w:rsidRPr="001B0929">
        <w:t>und</w:t>
      </w:r>
      <w:r>
        <w:t xml:space="preserve"> </w:t>
      </w:r>
      <w:r w:rsidRPr="001B0929">
        <w:t>die</w:t>
      </w:r>
      <w:r>
        <w:t xml:space="preserve"> </w:t>
      </w:r>
      <w:r w:rsidRPr="001B0929">
        <w:t>Links</w:t>
      </w:r>
      <w:r>
        <w:t xml:space="preserve"> </w:t>
      </w:r>
      <w:r w:rsidRPr="001B0929">
        <w:t>müssen</w:t>
      </w:r>
      <w:r>
        <w:t xml:space="preserve"> </w:t>
      </w:r>
      <w:r w:rsidRPr="001B0929">
        <w:t>sich</w:t>
      </w:r>
      <w:r>
        <w:t xml:space="preserve"> </w:t>
      </w:r>
      <w:r w:rsidRPr="001B0929">
        <w:t>nicht</w:t>
      </w:r>
      <w:r>
        <w:t xml:space="preserve"> </w:t>
      </w:r>
      <w:r w:rsidRPr="001B0929">
        <w:t>auf</w:t>
      </w:r>
      <w:r>
        <w:t xml:space="preserve"> </w:t>
      </w:r>
      <w:r w:rsidRPr="001B0929">
        <w:t>Datenschutz</w:t>
      </w:r>
      <w:r>
        <w:t xml:space="preserve"> </w:t>
      </w:r>
      <w:r w:rsidRPr="001B0929">
        <w:t>und</w:t>
      </w:r>
      <w:r>
        <w:t xml:space="preserve"> </w:t>
      </w:r>
      <w:r w:rsidRPr="001B0929">
        <w:t>Cookies</w:t>
      </w:r>
      <w:r>
        <w:t xml:space="preserve"> </w:t>
      </w:r>
      <w:r w:rsidRPr="001B0929">
        <w:t>beziehen.</w:t>
      </w:r>
    </w:p>
    <w:p w14:paraId="3E845EC8" w14:textId="77777777" w:rsidR="00F00056" w:rsidRPr="001B0929" w:rsidRDefault="00F00056" w:rsidP="00F00056">
      <w:pPr>
        <w:pStyle w:val="AufzhlungVirtualschoolVariante1"/>
      </w:pPr>
      <w:r w:rsidRPr="001B0929">
        <w:rPr>
          <w:b/>
          <w:bCs/>
        </w:rPr>
        <w:t>„Nutzungsbedingungen“</w:t>
      </w:r>
      <w:r>
        <w:rPr>
          <w:b/>
          <w:bCs/>
        </w:rPr>
        <w:t xml:space="preserve"> </w:t>
      </w:r>
      <w:r w:rsidRPr="001B0929">
        <w:rPr>
          <w:b/>
          <w:bCs/>
        </w:rPr>
        <w:t>anzeigen</w:t>
      </w:r>
      <w:r w:rsidRPr="001B0929">
        <w:t>:</w:t>
      </w:r>
      <w:r>
        <w:t xml:space="preserve"> </w:t>
      </w:r>
      <w:r w:rsidRPr="001B0929">
        <w:t>Diese</w:t>
      </w:r>
      <w:r>
        <w:t xml:space="preserve"> </w:t>
      </w:r>
      <w:r w:rsidRPr="001B0929">
        <w:t>Option</w:t>
      </w:r>
      <w:r>
        <w:t xml:space="preserve"> </w:t>
      </w:r>
      <w:r w:rsidRPr="001B0929">
        <w:t>ist</w:t>
      </w:r>
      <w:r>
        <w:t xml:space="preserve"> </w:t>
      </w:r>
      <w:r w:rsidRPr="001B0929">
        <w:t>ebenfalls</w:t>
      </w:r>
      <w:r>
        <w:t xml:space="preserve"> </w:t>
      </w:r>
      <w:r w:rsidRPr="001B0929">
        <w:t>standardmäßig</w:t>
      </w:r>
      <w:r>
        <w:t xml:space="preserve"> </w:t>
      </w:r>
      <w:r w:rsidRPr="001B0929">
        <w:t>aktiviert</w:t>
      </w:r>
      <w:r>
        <w:t xml:space="preserve"> </w:t>
      </w:r>
      <w:r w:rsidRPr="001B0929">
        <w:t>und</w:t>
      </w:r>
      <w:r>
        <w:t xml:space="preserve"> </w:t>
      </w:r>
      <w:r w:rsidRPr="001B0929">
        <w:t>zeigt</w:t>
      </w:r>
      <w:r>
        <w:t xml:space="preserve"> </w:t>
      </w:r>
      <w:r w:rsidRPr="001B0929">
        <w:t>den</w:t>
      </w:r>
      <w:r>
        <w:t xml:space="preserve"> </w:t>
      </w:r>
      <w:r w:rsidRPr="001B0929">
        <w:t>Link</w:t>
      </w:r>
      <w:r>
        <w:t xml:space="preserve"> </w:t>
      </w:r>
      <w:hyperlink r:id="rId37" w:history="1">
        <w:r w:rsidRPr="001B0929">
          <w:rPr>
            <w:rStyle w:val="Hyperlink"/>
          </w:rPr>
          <w:t>Nutzungsbedingungen</w:t>
        </w:r>
        <w:r>
          <w:rPr>
            <w:rStyle w:val="Hyperlink"/>
          </w:rPr>
          <w:t xml:space="preserve"> </w:t>
        </w:r>
        <w:r w:rsidRPr="001B0929">
          <w:rPr>
            <w:rStyle w:val="Hyperlink"/>
          </w:rPr>
          <w:t>von</w:t>
        </w:r>
        <w:r>
          <w:rPr>
            <w:rStyle w:val="Hyperlink"/>
          </w:rPr>
          <w:t xml:space="preserve"> </w:t>
        </w:r>
        <w:r w:rsidRPr="001B0929">
          <w:rPr>
            <w:rStyle w:val="Hyperlink"/>
          </w:rPr>
          <w:t>Microsoft</w:t>
        </w:r>
      </w:hyperlink>
      <w:r>
        <w:t xml:space="preserve"> </w:t>
      </w:r>
      <w:r w:rsidRPr="001B0929">
        <w:t>an.</w:t>
      </w:r>
    </w:p>
    <w:p w14:paraId="7734E204" w14:textId="77777777" w:rsidR="00F00056" w:rsidRPr="001B0929" w:rsidRDefault="00F00056" w:rsidP="00F00056">
      <w:r w:rsidRPr="001B0929">
        <w:t>Deaktivieren</w:t>
      </w:r>
      <w:r>
        <w:t xml:space="preserve"> </w:t>
      </w:r>
      <w:r w:rsidRPr="001B0929">
        <w:t>Sie</w:t>
      </w:r>
      <w:r>
        <w:t xml:space="preserve"> </w:t>
      </w:r>
      <w:r w:rsidRPr="001B0929">
        <w:t>diese</w:t>
      </w:r>
      <w:r>
        <w:t xml:space="preserve"> </w:t>
      </w:r>
      <w:r w:rsidRPr="001B0929">
        <w:t>Option,</w:t>
      </w:r>
      <w:r>
        <w:t xml:space="preserve"> </w:t>
      </w:r>
      <w:r w:rsidRPr="001B0929">
        <w:t>um</w:t>
      </w:r>
      <w:r>
        <w:t xml:space="preserve"> </w:t>
      </w:r>
      <w:r w:rsidRPr="001B0929">
        <w:t>den</w:t>
      </w:r>
      <w:r>
        <w:t xml:space="preserve"> </w:t>
      </w:r>
      <w:r w:rsidRPr="001B0929">
        <w:t>Microsoft-Standardlink</w:t>
      </w:r>
      <w:r>
        <w:t xml:space="preserve"> </w:t>
      </w:r>
      <w:r w:rsidRPr="001B0929">
        <w:t>auszublenden.</w:t>
      </w:r>
      <w:r>
        <w:t xml:space="preserve"> </w:t>
      </w:r>
      <w:r w:rsidRPr="001B0929">
        <w:t>Geben</w:t>
      </w:r>
      <w:r>
        <w:t xml:space="preserve"> </w:t>
      </w:r>
      <w:r w:rsidRPr="001B0929">
        <w:t>Sie</w:t>
      </w:r>
      <w:r>
        <w:t xml:space="preserve"> </w:t>
      </w:r>
      <w:r w:rsidRPr="001B0929">
        <w:t>optional</w:t>
      </w:r>
      <w:r>
        <w:t xml:space="preserve"> </w:t>
      </w:r>
      <w:r w:rsidRPr="001B0929">
        <w:t>einen</w:t>
      </w:r>
      <w:r>
        <w:t xml:space="preserve"> </w:t>
      </w:r>
      <w:r w:rsidRPr="001B0929">
        <w:t>eigenen</w:t>
      </w:r>
      <w:r>
        <w:t xml:space="preserve"> </w:t>
      </w:r>
      <w:r w:rsidRPr="001B0929">
        <w:rPr>
          <w:b/>
          <w:bCs/>
        </w:rPr>
        <w:t>Anzeigetext</w:t>
      </w:r>
      <w:r>
        <w:t xml:space="preserve"> </w:t>
      </w:r>
      <w:r w:rsidRPr="001B0929">
        <w:t>und</w:t>
      </w:r>
      <w:r>
        <w:t xml:space="preserve"> </w:t>
      </w:r>
      <w:r w:rsidRPr="001B0929">
        <w:t>eine</w:t>
      </w:r>
      <w:r>
        <w:t xml:space="preserve"> </w:t>
      </w:r>
      <w:r w:rsidRPr="001B0929">
        <w:rPr>
          <w:b/>
          <w:bCs/>
        </w:rPr>
        <w:t>URL</w:t>
      </w:r>
      <w:r>
        <w:t xml:space="preserve"> </w:t>
      </w:r>
      <w:r w:rsidRPr="001B0929">
        <w:t>an.</w:t>
      </w:r>
      <w:r>
        <w:t xml:space="preserve"> </w:t>
      </w:r>
      <w:r w:rsidRPr="001B0929">
        <w:t>Der</w:t>
      </w:r>
      <w:r>
        <w:t xml:space="preserve"> </w:t>
      </w:r>
      <w:r w:rsidRPr="001B0929">
        <w:t>Text</w:t>
      </w:r>
      <w:r>
        <w:t xml:space="preserve"> </w:t>
      </w:r>
      <w:r w:rsidRPr="001B0929">
        <w:t>und</w:t>
      </w:r>
      <w:r>
        <w:t xml:space="preserve"> </w:t>
      </w:r>
      <w:r w:rsidRPr="001B0929">
        <w:t>die</w:t>
      </w:r>
      <w:r>
        <w:t xml:space="preserve"> </w:t>
      </w:r>
      <w:r w:rsidRPr="001B0929">
        <w:t>Links</w:t>
      </w:r>
      <w:r>
        <w:t xml:space="preserve"> </w:t>
      </w:r>
      <w:r w:rsidRPr="001B0929">
        <w:t>müssen</w:t>
      </w:r>
      <w:r>
        <w:t xml:space="preserve"> </w:t>
      </w:r>
      <w:r w:rsidRPr="001B0929">
        <w:t>sich</w:t>
      </w:r>
      <w:r>
        <w:t xml:space="preserve"> </w:t>
      </w:r>
      <w:r w:rsidRPr="001B0929">
        <w:t>nicht</w:t>
      </w:r>
      <w:r>
        <w:t xml:space="preserve"> </w:t>
      </w:r>
      <w:r w:rsidRPr="001B0929">
        <w:t>auf</w:t>
      </w:r>
      <w:r>
        <w:t xml:space="preserve"> </w:t>
      </w:r>
      <w:r w:rsidRPr="001B0929">
        <w:t>die</w:t>
      </w:r>
      <w:r>
        <w:t xml:space="preserve"> </w:t>
      </w:r>
      <w:r w:rsidRPr="001B0929">
        <w:t>Nutzungsbedingungen</w:t>
      </w:r>
      <w:r>
        <w:t xml:space="preserve"> </w:t>
      </w:r>
      <w:r w:rsidRPr="001B0929">
        <w:t>beziehen.</w:t>
      </w:r>
    </w:p>
    <w:p w14:paraId="42CF989B" w14:textId="77777777" w:rsidR="00F00056" w:rsidRPr="001B0929" w:rsidRDefault="00F00056" w:rsidP="00F00056">
      <w:pPr>
        <w:rPr>
          <w:b/>
          <w:bCs/>
        </w:rPr>
      </w:pPr>
      <w:r w:rsidRPr="001B0929">
        <w:rPr>
          <w:b/>
          <w:bCs/>
        </w:rPr>
        <w:t>Wichtig</w:t>
      </w:r>
    </w:p>
    <w:p w14:paraId="311E548A" w14:textId="77777777" w:rsidR="00F00056" w:rsidRPr="001B0929" w:rsidRDefault="00F00056" w:rsidP="00F00056">
      <w:r w:rsidRPr="001B0929">
        <w:t>Der</w:t>
      </w:r>
      <w:r>
        <w:t xml:space="preserve"> </w:t>
      </w:r>
      <w:r w:rsidRPr="001B0929">
        <w:t>Standardlink</w:t>
      </w:r>
      <w:r>
        <w:t xml:space="preserve"> </w:t>
      </w:r>
      <w:r w:rsidRPr="001B0929">
        <w:t>„Nutzungsbedingungen</w:t>
      </w:r>
      <w:r>
        <w:t xml:space="preserve"> </w:t>
      </w:r>
      <w:r w:rsidRPr="001B0929">
        <w:t>von</w:t>
      </w:r>
      <w:r>
        <w:t xml:space="preserve"> </w:t>
      </w:r>
      <w:r w:rsidRPr="001B0929">
        <w:t>Microsoft“</w:t>
      </w:r>
      <w:r>
        <w:t xml:space="preserve"> </w:t>
      </w:r>
      <w:r w:rsidRPr="001B0929">
        <w:t>ist</w:t>
      </w:r>
      <w:r>
        <w:t xml:space="preserve"> </w:t>
      </w:r>
      <w:r w:rsidRPr="001B0929">
        <w:t>nicht</w:t>
      </w:r>
      <w:r>
        <w:t xml:space="preserve"> </w:t>
      </w:r>
      <w:r w:rsidRPr="001B0929">
        <w:t>mit</w:t>
      </w:r>
      <w:r>
        <w:t xml:space="preserve"> </w:t>
      </w:r>
      <w:r w:rsidRPr="001B0929">
        <w:t>den</w:t>
      </w:r>
      <w:r>
        <w:t xml:space="preserve"> </w:t>
      </w:r>
      <w:r w:rsidRPr="001B0929">
        <w:t>Nutzungsbedingungen</w:t>
      </w:r>
      <w:r>
        <w:t xml:space="preserve"> </w:t>
      </w:r>
      <w:r w:rsidRPr="001B0929">
        <w:t>für</w:t>
      </w:r>
      <w:r>
        <w:t xml:space="preserve"> </w:t>
      </w:r>
      <w:r w:rsidRPr="001B0929">
        <w:t>bedingten</w:t>
      </w:r>
      <w:r>
        <w:t xml:space="preserve"> </w:t>
      </w:r>
      <w:r w:rsidRPr="001B0929">
        <w:t>Zugriff</w:t>
      </w:r>
      <w:r>
        <w:t xml:space="preserve"> </w:t>
      </w:r>
      <w:r w:rsidRPr="001B0929">
        <w:t>identisch.</w:t>
      </w:r>
      <w:r>
        <w:t xml:space="preserve"> </w:t>
      </w:r>
      <w:r w:rsidRPr="001B0929">
        <w:t>Dass</w:t>
      </w:r>
      <w:r>
        <w:t xml:space="preserve"> </w:t>
      </w:r>
      <w:r w:rsidRPr="001B0929">
        <w:t>diese</w:t>
      </w:r>
      <w:r>
        <w:t xml:space="preserve"> </w:t>
      </w:r>
      <w:r w:rsidRPr="001B0929">
        <w:t>Geschäftsbedingungen</w:t>
      </w:r>
      <w:r>
        <w:t xml:space="preserve"> </w:t>
      </w:r>
      <w:r w:rsidRPr="001B0929">
        <w:t>hier</w:t>
      </w:r>
      <w:r>
        <w:t xml:space="preserve"> </w:t>
      </w:r>
      <w:r w:rsidRPr="001B0929">
        <w:t>angezeigt</w:t>
      </w:r>
      <w:r>
        <w:t xml:space="preserve"> </w:t>
      </w:r>
      <w:r w:rsidRPr="001B0929">
        <w:t>werden,</w:t>
      </w:r>
      <w:r>
        <w:t xml:space="preserve"> </w:t>
      </w:r>
      <w:r w:rsidRPr="001B0929">
        <w:t>bedeutet</w:t>
      </w:r>
      <w:r>
        <w:t xml:space="preserve"> </w:t>
      </w:r>
      <w:r w:rsidRPr="001B0929">
        <w:t>nicht,</w:t>
      </w:r>
      <w:r>
        <w:t xml:space="preserve"> </w:t>
      </w:r>
      <w:r w:rsidRPr="001B0929">
        <w:t>dass</w:t>
      </w:r>
      <w:r>
        <w:t xml:space="preserve"> </w:t>
      </w:r>
      <w:r w:rsidRPr="001B0929">
        <w:t>Sie</w:t>
      </w:r>
      <w:r>
        <w:t xml:space="preserve"> </w:t>
      </w:r>
      <w:r w:rsidRPr="001B0929">
        <w:t>sie</w:t>
      </w:r>
      <w:r>
        <w:t xml:space="preserve"> </w:t>
      </w:r>
      <w:r w:rsidRPr="001B0929">
        <w:t>akzeptiert</w:t>
      </w:r>
      <w:r>
        <w:t xml:space="preserve"> </w:t>
      </w:r>
      <w:r w:rsidRPr="001B0929">
        <w:t>haben.</w:t>
      </w:r>
    </w:p>
    <w:p w14:paraId="7ED1ADED" w14:textId="1023042D" w:rsidR="001B0929" w:rsidRDefault="001B0929" w:rsidP="001B0929"/>
    <w:p w14:paraId="20F64987" w14:textId="38254124" w:rsidR="00F612CE" w:rsidRPr="001B0929" w:rsidRDefault="00AC0681" w:rsidP="001B0929">
      <w:r>
        <w:rPr>
          <w:noProof/>
        </w:rPr>
        <w:lastRenderedPageBreak/>
        <w:drawing>
          <wp:inline distT="0" distB="0" distL="0" distR="0" wp14:anchorId="0840DD7F" wp14:editId="64D7061E">
            <wp:extent cx="5760720" cy="3834130"/>
            <wp:effectExtent l="0" t="0" r="0" b="0"/>
            <wp:docPr id="434125649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25649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E172" w14:textId="77777777" w:rsidR="00F00056" w:rsidRPr="00AC0681" w:rsidRDefault="00F00056" w:rsidP="00F00056">
      <w:pPr>
        <w:pStyle w:val="berschrift3"/>
      </w:pPr>
      <w:bookmarkStart w:id="8" w:name="_Toc150097001"/>
      <w:r w:rsidRPr="00AC0681">
        <w:t>Anmeldeformular</w:t>
      </w:r>
      <w:bookmarkEnd w:id="8"/>
    </w:p>
    <w:p w14:paraId="36088E48" w14:textId="77777777" w:rsidR="00F00056" w:rsidRPr="001B0929" w:rsidRDefault="00F00056" w:rsidP="00F00056">
      <w:pPr>
        <w:pStyle w:val="AufzhlungVirtualschoolVariante1"/>
      </w:pPr>
      <w:r w:rsidRPr="001B0929">
        <w:rPr>
          <w:b/>
          <w:bCs/>
        </w:rPr>
        <w:t>Bannerlogo</w:t>
      </w:r>
      <w:r w:rsidRPr="001B0929">
        <w:t>:</w:t>
      </w:r>
      <w:r>
        <w:t xml:space="preserve"> </w:t>
      </w:r>
      <w:r w:rsidRPr="001B0929">
        <w:t>Wählen</w:t>
      </w:r>
      <w:r>
        <w:t xml:space="preserve"> </w:t>
      </w:r>
      <w:r w:rsidRPr="001B0929">
        <w:t>Sie</w:t>
      </w:r>
      <w:r>
        <w:t xml:space="preserve"> </w:t>
      </w:r>
      <w:r w:rsidRPr="001B0929">
        <w:t>eine</w:t>
      </w:r>
      <w:r>
        <w:t xml:space="preserve"> </w:t>
      </w:r>
      <w:r w:rsidRPr="001B0929">
        <w:t>PNG-</w:t>
      </w:r>
      <w:r>
        <w:t xml:space="preserve"> </w:t>
      </w:r>
      <w:r w:rsidRPr="001B0929">
        <w:t>oder</w:t>
      </w:r>
      <w:r>
        <w:t xml:space="preserve"> </w:t>
      </w:r>
      <w:r w:rsidRPr="001B0929">
        <w:t>JPG-Bilddatei</w:t>
      </w:r>
      <w:r>
        <w:t xml:space="preserve"> </w:t>
      </w:r>
      <w:r w:rsidRPr="001B0929">
        <w:t>mit</w:t>
      </w:r>
      <w:r>
        <w:t xml:space="preserve"> </w:t>
      </w:r>
      <w:r w:rsidRPr="001B0929">
        <w:t>einem</w:t>
      </w:r>
      <w:r>
        <w:t xml:space="preserve"> </w:t>
      </w:r>
      <w:r w:rsidRPr="001B0929">
        <w:t>Logo</w:t>
      </w:r>
      <w:r>
        <w:t xml:space="preserve"> </w:t>
      </w:r>
      <w:r w:rsidRPr="001B0929">
        <w:t>im</w:t>
      </w:r>
      <w:r>
        <w:t xml:space="preserve"> </w:t>
      </w:r>
      <w:r w:rsidRPr="001B0929">
        <w:t>Bannerformat</w:t>
      </w:r>
      <w:r>
        <w:t xml:space="preserve"> </w:t>
      </w:r>
      <w:r w:rsidRPr="001B0929">
        <w:t>(kurz</w:t>
      </w:r>
      <w:r>
        <w:t xml:space="preserve"> </w:t>
      </w:r>
      <w:r w:rsidRPr="001B0929">
        <w:t>und</w:t>
      </w:r>
      <w:r>
        <w:t xml:space="preserve"> </w:t>
      </w:r>
      <w:r w:rsidRPr="001B0929">
        <w:t>breit)</w:t>
      </w:r>
      <w:r>
        <w:t xml:space="preserve"> </w:t>
      </w:r>
      <w:r w:rsidRPr="001B0929">
        <w:t>aus,</w:t>
      </w:r>
      <w:r>
        <w:t xml:space="preserve"> </w:t>
      </w:r>
      <w:proofErr w:type="gramStart"/>
      <w:r w:rsidRPr="001B0929">
        <w:t>das</w:t>
      </w:r>
      <w:proofErr w:type="gramEnd"/>
      <w:r>
        <w:t xml:space="preserve"> </w:t>
      </w:r>
      <w:r w:rsidRPr="001B0929">
        <w:t>auf</w:t>
      </w:r>
      <w:r>
        <w:t xml:space="preserve"> </w:t>
      </w:r>
      <w:r w:rsidRPr="001B0929">
        <w:t>den</w:t>
      </w:r>
      <w:r>
        <w:t xml:space="preserve"> </w:t>
      </w:r>
      <w:r w:rsidRPr="001B0929">
        <w:t>Anmeldeseiten</w:t>
      </w:r>
      <w:r>
        <w:t xml:space="preserve"> </w:t>
      </w:r>
      <w:r w:rsidRPr="001B0929">
        <w:t>angezeigt</w:t>
      </w:r>
      <w:r>
        <w:t xml:space="preserve"> </w:t>
      </w:r>
      <w:r w:rsidRPr="001B0929">
        <w:t>werden</w:t>
      </w:r>
      <w:r>
        <w:t xml:space="preserve"> </w:t>
      </w:r>
      <w:r w:rsidRPr="001B0929">
        <w:t>soll.</w:t>
      </w:r>
    </w:p>
    <w:p w14:paraId="01473F05" w14:textId="77777777" w:rsidR="00F00056" w:rsidRPr="001B0929" w:rsidRDefault="00F00056" w:rsidP="00F00056">
      <w:pPr>
        <w:pStyle w:val="AufzhlungVirtualschoolVariante1"/>
      </w:pPr>
      <w:r w:rsidRPr="001B0929">
        <w:rPr>
          <w:b/>
          <w:bCs/>
        </w:rPr>
        <w:t>Quadratisches</w:t>
      </w:r>
      <w:r>
        <w:rPr>
          <w:b/>
          <w:bCs/>
        </w:rPr>
        <w:t xml:space="preserve"> </w:t>
      </w:r>
      <w:r w:rsidRPr="001B0929">
        <w:rPr>
          <w:b/>
          <w:bCs/>
        </w:rPr>
        <w:t>Logo</w:t>
      </w:r>
      <w:r>
        <w:rPr>
          <w:b/>
          <w:bCs/>
        </w:rPr>
        <w:t xml:space="preserve"> </w:t>
      </w:r>
      <w:r w:rsidRPr="001B0929">
        <w:rPr>
          <w:b/>
          <w:bCs/>
        </w:rPr>
        <w:t>(helles</w:t>
      </w:r>
      <w:r>
        <w:rPr>
          <w:b/>
          <w:bCs/>
        </w:rPr>
        <w:t xml:space="preserve"> </w:t>
      </w:r>
      <w:r w:rsidRPr="001B0929">
        <w:rPr>
          <w:b/>
          <w:bCs/>
        </w:rPr>
        <w:t>Design)</w:t>
      </w:r>
      <w:r w:rsidRPr="001B0929">
        <w:t>:</w:t>
      </w:r>
      <w:r>
        <w:t xml:space="preserve"> </w:t>
      </w:r>
      <w:r w:rsidRPr="001B0929">
        <w:t>Wählen</w:t>
      </w:r>
      <w:r>
        <w:t xml:space="preserve"> </w:t>
      </w:r>
      <w:r w:rsidRPr="001B0929">
        <w:t>Sie</w:t>
      </w:r>
      <w:r>
        <w:t xml:space="preserve"> </w:t>
      </w:r>
      <w:r w:rsidRPr="001B0929">
        <w:t>eine</w:t>
      </w:r>
      <w:r>
        <w:t xml:space="preserve"> </w:t>
      </w:r>
      <w:r w:rsidRPr="001B0929">
        <w:t>quadratische</w:t>
      </w:r>
      <w:r>
        <w:t xml:space="preserve"> </w:t>
      </w:r>
      <w:r w:rsidRPr="001B0929">
        <w:t>PNG-</w:t>
      </w:r>
      <w:r>
        <w:t xml:space="preserve"> </w:t>
      </w:r>
      <w:r w:rsidRPr="001B0929">
        <w:t>oder</w:t>
      </w:r>
      <w:r>
        <w:t xml:space="preserve"> </w:t>
      </w:r>
      <w:r w:rsidRPr="001B0929">
        <w:t>JPG-Bilddatei</w:t>
      </w:r>
      <w:r>
        <w:t xml:space="preserve"> </w:t>
      </w:r>
      <w:r w:rsidRPr="001B0929">
        <w:t>Ihres</w:t>
      </w:r>
      <w:r>
        <w:t xml:space="preserve"> </w:t>
      </w:r>
      <w:r w:rsidRPr="001B0929">
        <w:t>Logos</w:t>
      </w:r>
      <w:r>
        <w:t xml:space="preserve"> </w:t>
      </w:r>
      <w:r w:rsidRPr="001B0929">
        <w:t>aus,</w:t>
      </w:r>
      <w:r>
        <w:t xml:space="preserve"> </w:t>
      </w:r>
      <w:r w:rsidRPr="001B0929">
        <w:t>die</w:t>
      </w:r>
      <w:r>
        <w:t xml:space="preserve"> </w:t>
      </w:r>
      <w:r w:rsidRPr="001B0929">
        <w:t>in</w:t>
      </w:r>
      <w:r>
        <w:t xml:space="preserve"> </w:t>
      </w:r>
      <w:r w:rsidRPr="001B0929">
        <w:t>Browsern</w:t>
      </w:r>
      <w:r>
        <w:t xml:space="preserve"> </w:t>
      </w:r>
      <w:r w:rsidRPr="001B0929">
        <w:t>verwendet</w:t>
      </w:r>
      <w:r>
        <w:t xml:space="preserve"> </w:t>
      </w:r>
      <w:r w:rsidRPr="001B0929">
        <w:t>werden</w:t>
      </w:r>
      <w:r>
        <w:t xml:space="preserve"> </w:t>
      </w:r>
      <w:r w:rsidRPr="001B0929">
        <w:t>soll,</w:t>
      </w:r>
      <w:r>
        <w:t xml:space="preserve"> </w:t>
      </w:r>
      <w:r w:rsidRPr="001B0929">
        <w:t>die</w:t>
      </w:r>
      <w:r>
        <w:t xml:space="preserve"> </w:t>
      </w:r>
      <w:r w:rsidRPr="001B0929">
        <w:t>ein</w:t>
      </w:r>
      <w:r>
        <w:t xml:space="preserve"> </w:t>
      </w:r>
      <w:r w:rsidRPr="001B0929">
        <w:t>helles</w:t>
      </w:r>
      <w:r>
        <w:t xml:space="preserve"> </w:t>
      </w:r>
      <w:r w:rsidRPr="001B0929">
        <w:t>Farbdesign</w:t>
      </w:r>
      <w:r>
        <w:t xml:space="preserve"> </w:t>
      </w:r>
      <w:r w:rsidRPr="001B0929">
        <w:t>verwenden.</w:t>
      </w:r>
      <w:r>
        <w:t xml:space="preserve"> </w:t>
      </w:r>
      <w:r w:rsidRPr="001B0929">
        <w:t>Dieses</w:t>
      </w:r>
      <w:r>
        <w:t xml:space="preserve"> </w:t>
      </w:r>
      <w:r w:rsidRPr="001B0929">
        <w:t>Logo</w:t>
      </w:r>
      <w:r>
        <w:t xml:space="preserve"> </w:t>
      </w:r>
      <w:r w:rsidRPr="001B0929">
        <w:t>wird</w:t>
      </w:r>
      <w:r>
        <w:t xml:space="preserve"> </w:t>
      </w:r>
      <w:r w:rsidRPr="001B0929">
        <w:t>verwendet,</w:t>
      </w:r>
      <w:r>
        <w:t xml:space="preserve"> </w:t>
      </w:r>
      <w:r w:rsidRPr="001B0929">
        <w:t>um</w:t>
      </w:r>
      <w:r>
        <w:t xml:space="preserve"> </w:t>
      </w:r>
      <w:r w:rsidRPr="001B0929">
        <w:t>Ihre</w:t>
      </w:r>
      <w:r>
        <w:t xml:space="preserve"> </w:t>
      </w:r>
      <w:r w:rsidRPr="001B0929">
        <w:t>Organisation</w:t>
      </w:r>
      <w:r>
        <w:t xml:space="preserve"> </w:t>
      </w:r>
      <w:r w:rsidRPr="001B0929">
        <w:t>auf</w:t>
      </w:r>
      <w:r>
        <w:t xml:space="preserve"> </w:t>
      </w:r>
      <w:r w:rsidRPr="001B0929">
        <w:t>der</w:t>
      </w:r>
      <w:r>
        <w:t xml:space="preserve"> </w:t>
      </w:r>
      <w:r w:rsidRPr="001B0929">
        <w:t>Microsoft</w:t>
      </w:r>
      <w:r>
        <w:t xml:space="preserve"> </w:t>
      </w:r>
      <w:proofErr w:type="spellStart"/>
      <w:r w:rsidRPr="001B0929">
        <w:t>Entra</w:t>
      </w:r>
      <w:proofErr w:type="spellEnd"/>
      <w:r w:rsidRPr="001B0929">
        <w:t>-Weboberfläche</w:t>
      </w:r>
      <w:r>
        <w:t xml:space="preserve"> </w:t>
      </w:r>
      <w:r w:rsidRPr="001B0929">
        <w:t>und</w:t>
      </w:r>
      <w:r>
        <w:t xml:space="preserve"> </w:t>
      </w:r>
      <w:r w:rsidRPr="001B0929">
        <w:t>in</w:t>
      </w:r>
      <w:r>
        <w:t xml:space="preserve"> </w:t>
      </w:r>
      <w:r w:rsidRPr="001B0929">
        <w:t>Windows</w:t>
      </w:r>
      <w:r>
        <w:t xml:space="preserve"> </w:t>
      </w:r>
      <w:r w:rsidRPr="001B0929">
        <w:t>zu</w:t>
      </w:r>
      <w:r>
        <w:t xml:space="preserve"> </w:t>
      </w:r>
      <w:r w:rsidRPr="001B0929">
        <w:t>repräsentieren.</w:t>
      </w:r>
    </w:p>
    <w:p w14:paraId="254954A5" w14:textId="77777777" w:rsidR="00F00056" w:rsidRPr="001B0929" w:rsidRDefault="00F00056" w:rsidP="00F00056">
      <w:pPr>
        <w:pStyle w:val="AufzhlungVirtualschoolVariante1"/>
      </w:pPr>
      <w:r w:rsidRPr="001B0929">
        <w:rPr>
          <w:b/>
          <w:bCs/>
        </w:rPr>
        <w:t>Quadratisches</w:t>
      </w:r>
      <w:r>
        <w:rPr>
          <w:b/>
          <w:bCs/>
        </w:rPr>
        <w:t xml:space="preserve"> </w:t>
      </w:r>
      <w:r w:rsidRPr="001B0929">
        <w:rPr>
          <w:b/>
          <w:bCs/>
        </w:rPr>
        <w:t>Logo</w:t>
      </w:r>
      <w:r>
        <w:rPr>
          <w:b/>
          <w:bCs/>
        </w:rPr>
        <w:t xml:space="preserve"> </w:t>
      </w:r>
      <w:r w:rsidRPr="001B0929">
        <w:rPr>
          <w:b/>
          <w:bCs/>
        </w:rPr>
        <w:t>(dunkles</w:t>
      </w:r>
      <w:r>
        <w:rPr>
          <w:b/>
          <w:bCs/>
        </w:rPr>
        <w:t xml:space="preserve"> </w:t>
      </w:r>
      <w:r w:rsidRPr="001B0929">
        <w:rPr>
          <w:b/>
          <w:bCs/>
        </w:rPr>
        <w:t>Design)</w:t>
      </w:r>
      <w:r w:rsidRPr="001B0929">
        <w:t>:</w:t>
      </w:r>
      <w:r>
        <w:t xml:space="preserve"> </w:t>
      </w:r>
      <w:r w:rsidRPr="001B0929">
        <w:t>Wählen</w:t>
      </w:r>
      <w:r>
        <w:t xml:space="preserve"> </w:t>
      </w:r>
      <w:r w:rsidRPr="001B0929">
        <w:t>Sie</w:t>
      </w:r>
      <w:r>
        <w:t xml:space="preserve"> </w:t>
      </w:r>
      <w:r w:rsidRPr="001B0929">
        <w:t>eine</w:t>
      </w:r>
      <w:r>
        <w:t xml:space="preserve"> </w:t>
      </w:r>
      <w:r w:rsidRPr="001B0929">
        <w:t>quadratische</w:t>
      </w:r>
      <w:r>
        <w:t xml:space="preserve"> </w:t>
      </w:r>
      <w:r w:rsidRPr="001B0929">
        <w:t>PNG-</w:t>
      </w:r>
      <w:r>
        <w:t xml:space="preserve"> </w:t>
      </w:r>
      <w:r w:rsidRPr="001B0929">
        <w:t>oder</w:t>
      </w:r>
      <w:r>
        <w:t xml:space="preserve"> </w:t>
      </w:r>
      <w:r w:rsidRPr="001B0929">
        <w:t>JPG-Bilddatei</w:t>
      </w:r>
      <w:r>
        <w:t xml:space="preserve"> </w:t>
      </w:r>
      <w:r w:rsidRPr="001B0929">
        <w:t>Ihres</w:t>
      </w:r>
      <w:r>
        <w:t xml:space="preserve"> </w:t>
      </w:r>
      <w:r w:rsidRPr="001B0929">
        <w:t>Logos</w:t>
      </w:r>
      <w:r>
        <w:t xml:space="preserve"> </w:t>
      </w:r>
      <w:r w:rsidRPr="001B0929">
        <w:t>aus,</w:t>
      </w:r>
      <w:r>
        <w:t xml:space="preserve"> </w:t>
      </w:r>
      <w:r w:rsidRPr="001B0929">
        <w:t>die</w:t>
      </w:r>
      <w:r>
        <w:t xml:space="preserve"> </w:t>
      </w:r>
      <w:r w:rsidRPr="001B0929">
        <w:t>in</w:t>
      </w:r>
      <w:r>
        <w:t xml:space="preserve"> </w:t>
      </w:r>
      <w:r w:rsidRPr="001B0929">
        <w:t>Browsern</w:t>
      </w:r>
      <w:r>
        <w:t xml:space="preserve"> </w:t>
      </w:r>
      <w:r w:rsidRPr="001B0929">
        <w:t>verwendet</w:t>
      </w:r>
      <w:r>
        <w:t xml:space="preserve"> </w:t>
      </w:r>
      <w:r w:rsidRPr="001B0929">
        <w:t>werden</w:t>
      </w:r>
      <w:r>
        <w:t xml:space="preserve"> </w:t>
      </w:r>
      <w:r w:rsidRPr="001B0929">
        <w:t>soll,</w:t>
      </w:r>
      <w:r>
        <w:t xml:space="preserve"> </w:t>
      </w:r>
      <w:r w:rsidRPr="001B0929">
        <w:t>die</w:t>
      </w:r>
      <w:r>
        <w:t xml:space="preserve"> </w:t>
      </w:r>
      <w:r w:rsidRPr="001B0929">
        <w:t>ein</w:t>
      </w:r>
      <w:r>
        <w:t xml:space="preserve"> </w:t>
      </w:r>
      <w:r w:rsidRPr="001B0929">
        <w:t>dunkles</w:t>
      </w:r>
      <w:r>
        <w:t xml:space="preserve"> </w:t>
      </w:r>
      <w:r w:rsidRPr="001B0929">
        <w:t>Farbdesign</w:t>
      </w:r>
      <w:r>
        <w:t xml:space="preserve"> </w:t>
      </w:r>
      <w:r w:rsidRPr="001B0929">
        <w:t>verwenden.</w:t>
      </w:r>
      <w:r>
        <w:t xml:space="preserve"> </w:t>
      </w:r>
      <w:r w:rsidRPr="001B0929">
        <w:t>Dieses</w:t>
      </w:r>
      <w:r>
        <w:t xml:space="preserve"> </w:t>
      </w:r>
      <w:r w:rsidRPr="001B0929">
        <w:t>Logo</w:t>
      </w:r>
      <w:r>
        <w:t xml:space="preserve"> </w:t>
      </w:r>
      <w:r w:rsidRPr="001B0929">
        <w:t>wird</w:t>
      </w:r>
      <w:r>
        <w:t xml:space="preserve"> </w:t>
      </w:r>
      <w:r w:rsidRPr="001B0929">
        <w:t>verwendet,</w:t>
      </w:r>
      <w:r>
        <w:t xml:space="preserve"> </w:t>
      </w:r>
      <w:r w:rsidRPr="001B0929">
        <w:t>um</w:t>
      </w:r>
      <w:r>
        <w:t xml:space="preserve"> </w:t>
      </w:r>
      <w:r w:rsidRPr="001B0929">
        <w:t>Ihre</w:t>
      </w:r>
      <w:r>
        <w:t xml:space="preserve"> </w:t>
      </w:r>
      <w:r w:rsidRPr="001B0929">
        <w:t>Organisation</w:t>
      </w:r>
      <w:r>
        <w:t xml:space="preserve"> </w:t>
      </w:r>
      <w:r w:rsidRPr="001B0929">
        <w:t>auf</w:t>
      </w:r>
      <w:r>
        <w:t xml:space="preserve"> </w:t>
      </w:r>
      <w:r w:rsidRPr="001B0929">
        <w:t>der</w:t>
      </w:r>
      <w:r>
        <w:t xml:space="preserve"> </w:t>
      </w:r>
      <w:r w:rsidRPr="001B0929">
        <w:t>Microsoft</w:t>
      </w:r>
      <w:r>
        <w:t xml:space="preserve"> </w:t>
      </w:r>
      <w:proofErr w:type="spellStart"/>
      <w:r w:rsidRPr="001B0929">
        <w:t>Entra</w:t>
      </w:r>
      <w:proofErr w:type="spellEnd"/>
      <w:r w:rsidRPr="001B0929">
        <w:t>-Weboberfläche</w:t>
      </w:r>
      <w:r>
        <w:t xml:space="preserve"> </w:t>
      </w:r>
      <w:r w:rsidRPr="001B0929">
        <w:t>und</w:t>
      </w:r>
      <w:r>
        <w:t xml:space="preserve"> </w:t>
      </w:r>
      <w:r w:rsidRPr="001B0929">
        <w:t>in</w:t>
      </w:r>
      <w:r>
        <w:t xml:space="preserve"> </w:t>
      </w:r>
      <w:r w:rsidRPr="001B0929">
        <w:t>Windows</w:t>
      </w:r>
      <w:r>
        <w:t xml:space="preserve"> </w:t>
      </w:r>
      <w:r w:rsidRPr="001B0929">
        <w:t>zu</w:t>
      </w:r>
      <w:r>
        <w:t xml:space="preserve"> </w:t>
      </w:r>
      <w:r w:rsidRPr="001B0929">
        <w:t>repräsentieren.</w:t>
      </w:r>
      <w:r>
        <w:t xml:space="preserve"> </w:t>
      </w:r>
      <w:r w:rsidRPr="001B0929">
        <w:t>Wenn</w:t>
      </w:r>
      <w:r>
        <w:t xml:space="preserve"> </w:t>
      </w:r>
      <w:r w:rsidRPr="001B0929">
        <w:t>Ihr</w:t>
      </w:r>
      <w:r>
        <w:t xml:space="preserve"> </w:t>
      </w:r>
      <w:r w:rsidRPr="001B0929">
        <w:t>Logo</w:t>
      </w:r>
      <w:r>
        <w:t xml:space="preserve"> </w:t>
      </w:r>
      <w:r w:rsidRPr="001B0929">
        <w:t>auf</w:t>
      </w:r>
      <w:r>
        <w:t xml:space="preserve"> </w:t>
      </w:r>
      <w:r w:rsidRPr="001B0929">
        <w:t>hellem</w:t>
      </w:r>
      <w:r>
        <w:t xml:space="preserve"> </w:t>
      </w:r>
      <w:r w:rsidRPr="001B0929">
        <w:t>und</w:t>
      </w:r>
      <w:r>
        <w:t xml:space="preserve"> </w:t>
      </w:r>
      <w:r w:rsidRPr="001B0929">
        <w:t>dunklem</w:t>
      </w:r>
      <w:r>
        <w:t xml:space="preserve"> </w:t>
      </w:r>
      <w:r w:rsidRPr="001B0929">
        <w:t>Hintergrund</w:t>
      </w:r>
      <w:r>
        <w:t xml:space="preserve"> </w:t>
      </w:r>
      <w:r w:rsidRPr="001B0929">
        <w:t>gut</w:t>
      </w:r>
      <w:r>
        <w:t xml:space="preserve"> </w:t>
      </w:r>
      <w:r w:rsidRPr="001B0929">
        <w:t>dargestellt</w:t>
      </w:r>
      <w:r>
        <w:t xml:space="preserve"> </w:t>
      </w:r>
      <w:r w:rsidRPr="001B0929">
        <w:t>wird,</w:t>
      </w:r>
      <w:r>
        <w:t xml:space="preserve"> </w:t>
      </w:r>
      <w:r w:rsidRPr="001B0929">
        <w:t>müssen</w:t>
      </w:r>
      <w:r>
        <w:t xml:space="preserve"> </w:t>
      </w:r>
      <w:r w:rsidRPr="001B0929">
        <w:t>Sie</w:t>
      </w:r>
      <w:r>
        <w:t xml:space="preserve"> </w:t>
      </w:r>
      <w:r w:rsidRPr="001B0929">
        <w:t>kein</w:t>
      </w:r>
      <w:r>
        <w:t xml:space="preserve"> </w:t>
      </w:r>
      <w:r w:rsidRPr="001B0929">
        <w:t>Logo</w:t>
      </w:r>
      <w:r>
        <w:t xml:space="preserve"> </w:t>
      </w:r>
      <w:r w:rsidRPr="001B0929">
        <w:t>für</w:t>
      </w:r>
      <w:r>
        <w:t xml:space="preserve"> </w:t>
      </w:r>
      <w:r w:rsidRPr="001B0929">
        <w:t>dunkle</w:t>
      </w:r>
      <w:r>
        <w:t xml:space="preserve"> </w:t>
      </w:r>
      <w:r w:rsidRPr="001B0929">
        <w:t>Designs</w:t>
      </w:r>
      <w:r>
        <w:t xml:space="preserve"> </w:t>
      </w:r>
      <w:r w:rsidRPr="001B0929">
        <w:t>hinzufügen.</w:t>
      </w:r>
    </w:p>
    <w:p w14:paraId="09410FC5" w14:textId="77777777" w:rsidR="00F00056" w:rsidRPr="001B0929" w:rsidRDefault="00F00056" w:rsidP="00F00056">
      <w:pPr>
        <w:pStyle w:val="AufzhlungVirtualschoolVariante1"/>
      </w:pPr>
      <w:r w:rsidRPr="001B0929">
        <w:rPr>
          <w:b/>
          <w:bCs/>
        </w:rPr>
        <w:t>Hinweistext</w:t>
      </w:r>
      <w:r>
        <w:rPr>
          <w:b/>
          <w:bCs/>
        </w:rPr>
        <w:t xml:space="preserve"> </w:t>
      </w:r>
      <w:r w:rsidRPr="001B0929">
        <w:rPr>
          <w:b/>
          <w:bCs/>
        </w:rPr>
        <w:t>für</w:t>
      </w:r>
      <w:r>
        <w:rPr>
          <w:b/>
          <w:bCs/>
        </w:rPr>
        <w:t xml:space="preserve"> </w:t>
      </w:r>
      <w:r w:rsidRPr="001B0929">
        <w:rPr>
          <w:b/>
          <w:bCs/>
        </w:rPr>
        <w:t>den</w:t>
      </w:r>
      <w:r>
        <w:rPr>
          <w:b/>
          <w:bCs/>
        </w:rPr>
        <w:t xml:space="preserve"> </w:t>
      </w:r>
      <w:r w:rsidRPr="001B0929">
        <w:rPr>
          <w:b/>
          <w:bCs/>
        </w:rPr>
        <w:t>Benutzernamen</w:t>
      </w:r>
      <w:r w:rsidRPr="001B0929">
        <w:t>:</w:t>
      </w:r>
      <w:r>
        <w:t xml:space="preserve"> </w:t>
      </w:r>
      <w:r w:rsidRPr="001B0929">
        <w:t>Geben</w:t>
      </w:r>
      <w:r>
        <w:t xml:space="preserve"> </w:t>
      </w:r>
      <w:r w:rsidRPr="001B0929">
        <w:t>Sie</w:t>
      </w:r>
      <w:r>
        <w:t xml:space="preserve"> </w:t>
      </w:r>
      <w:r w:rsidRPr="001B0929">
        <w:t>Hinweistext</w:t>
      </w:r>
      <w:r>
        <w:t xml:space="preserve"> </w:t>
      </w:r>
      <w:r w:rsidRPr="001B0929">
        <w:t>ein,</w:t>
      </w:r>
      <w:r>
        <w:t xml:space="preserve"> </w:t>
      </w:r>
      <w:r w:rsidRPr="001B0929">
        <w:t>der</w:t>
      </w:r>
      <w:r>
        <w:t xml:space="preserve"> </w:t>
      </w:r>
      <w:r w:rsidRPr="001B0929">
        <w:t>beim</w:t>
      </w:r>
      <w:r>
        <w:t xml:space="preserve"> </w:t>
      </w:r>
      <w:r w:rsidRPr="001B0929">
        <w:t>Eingabefeld</w:t>
      </w:r>
      <w:r>
        <w:t xml:space="preserve"> </w:t>
      </w:r>
      <w:r w:rsidRPr="001B0929">
        <w:t>für</w:t>
      </w:r>
      <w:r>
        <w:t xml:space="preserve"> </w:t>
      </w:r>
      <w:r w:rsidRPr="001B0929">
        <w:t>den</w:t>
      </w:r>
      <w:r>
        <w:t xml:space="preserve"> </w:t>
      </w:r>
      <w:r w:rsidRPr="001B0929">
        <w:t>Benutzernamen</w:t>
      </w:r>
      <w:r>
        <w:t xml:space="preserve"> </w:t>
      </w:r>
      <w:r w:rsidRPr="001B0929">
        <w:t>auf</w:t>
      </w:r>
      <w:r>
        <w:t xml:space="preserve"> </w:t>
      </w:r>
      <w:r w:rsidRPr="001B0929">
        <w:t>der</w:t>
      </w:r>
      <w:r>
        <w:t xml:space="preserve"> </w:t>
      </w:r>
      <w:r w:rsidRPr="001B0929">
        <w:t>Anmeldeseite</w:t>
      </w:r>
      <w:r>
        <w:t xml:space="preserve"> </w:t>
      </w:r>
      <w:r w:rsidRPr="001B0929">
        <w:t>angezeigt</w:t>
      </w:r>
      <w:r>
        <w:t xml:space="preserve"> </w:t>
      </w:r>
      <w:r w:rsidRPr="001B0929">
        <w:t>werden</w:t>
      </w:r>
      <w:r>
        <w:t xml:space="preserve"> </w:t>
      </w:r>
      <w:r w:rsidRPr="001B0929">
        <w:t>soll.</w:t>
      </w:r>
      <w:r>
        <w:t xml:space="preserve"> </w:t>
      </w:r>
      <w:r w:rsidRPr="001B0929">
        <w:t>Wenn</w:t>
      </w:r>
      <w:r>
        <w:t xml:space="preserve"> </w:t>
      </w:r>
      <w:r w:rsidRPr="001B0929">
        <w:t>Gäst</w:t>
      </w:r>
      <w:r>
        <w:t xml:space="preserve">e </w:t>
      </w:r>
      <w:r w:rsidRPr="001B0929">
        <w:t>diese</w:t>
      </w:r>
      <w:r>
        <w:t xml:space="preserve"> </w:t>
      </w:r>
      <w:r w:rsidRPr="001B0929">
        <w:t>Anmeldeseite</w:t>
      </w:r>
      <w:r>
        <w:t xml:space="preserve"> </w:t>
      </w:r>
      <w:r w:rsidRPr="001B0929">
        <w:t>ebenfalls</w:t>
      </w:r>
      <w:r>
        <w:t xml:space="preserve"> </w:t>
      </w:r>
      <w:r w:rsidRPr="001B0929">
        <w:t>verwenden,</w:t>
      </w:r>
      <w:r>
        <w:t xml:space="preserve"> </w:t>
      </w:r>
      <w:r w:rsidRPr="001B0929">
        <w:t>sollten</w:t>
      </w:r>
      <w:r>
        <w:t xml:space="preserve"> </w:t>
      </w:r>
      <w:r w:rsidRPr="001B0929">
        <w:t>Sie</w:t>
      </w:r>
      <w:r>
        <w:t xml:space="preserve"> </w:t>
      </w:r>
      <w:r w:rsidRPr="001B0929">
        <w:t>keinen</w:t>
      </w:r>
      <w:r>
        <w:t xml:space="preserve"> </w:t>
      </w:r>
      <w:r w:rsidRPr="001B0929">
        <w:t>Hinweistext</w:t>
      </w:r>
      <w:r>
        <w:t xml:space="preserve"> </w:t>
      </w:r>
      <w:r w:rsidRPr="001B0929">
        <w:t>verwenden.</w:t>
      </w:r>
    </w:p>
    <w:p w14:paraId="20069EAB" w14:textId="77777777" w:rsidR="00F00056" w:rsidRPr="001B0929" w:rsidRDefault="00F00056" w:rsidP="00F00056">
      <w:pPr>
        <w:pStyle w:val="AufzhlungVirtualschoolVariante1"/>
      </w:pPr>
      <w:r w:rsidRPr="001B0929">
        <w:rPr>
          <w:b/>
          <w:bCs/>
        </w:rPr>
        <w:t>Text</w:t>
      </w:r>
      <w:r>
        <w:rPr>
          <w:b/>
          <w:bCs/>
        </w:rPr>
        <w:t xml:space="preserve"> </w:t>
      </w:r>
      <w:r w:rsidRPr="001B0929">
        <w:rPr>
          <w:b/>
          <w:bCs/>
        </w:rPr>
        <w:t>für</w:t>
      </w:r>
      <w:r>
        <w:rPr>
          <w:b/>
          <w:bCs/>
        </w:rPr>
        <w:t xml:space="preserve"> </w:t>
      </w:r>
      <w:r w:rsidRPr="001B0929">
        <w:rPr>
          <w:b/>
          <w:bCs/>
        </w:rPr>
        <w:t>die</w:t>
      </w:r>
      <w:r>
        <w:rPr>
          <w:b/>
          <w:bCs/>
        </w:rPr>
        <w:t xml:space="preserve"> </w:t>
      </w:r>
      <w:r w:rsidRPr="001B0929">
        <w:rPr>
          <w:b/>
          <w:bCs/>
        </w:rPr>
        <w:t>Anmeldeseite</w:t>
      </w:r>
      <w:r w:rsidRPr="001B0929">
        <w:t>:</w:t>
      </w:r>
      <w:r>
        <w:t xml:space="preserve"> </w:t>
      </w:r>
      <w:r w:rsidRPr="001B0929">
        <w:t>Geben</w:t>
      </w:r>
      <w:r>
        <w:t xml:space="preserve"> </w:t>
      </w:r>
      <w:r w:rsidRPr="001B0929">
        <w:t>Sie</w:t>
      </w:r>
      <w:r>
        <w:t xml:space="preserve"> </w:t>
      </w:r>
      <w:r w:rsidRPr="001B0929">
        <w:t>den</w:t>
      </w:r>
      <w:r>
        <w:t xml:space="preserve"> </w:t>
      </w:r>
      <w:r w:rsidRPr="001B0929">
        <w:t>Text</w:t>
      </w:r>
      <w:r>
        <w:t xml:space="preserve"> </w:t>
      </w:r>
      <w:r w:rsidRPr="001B0929">
        <w:t>ein,</w:t>
      </w:r>
      <w:r>
        <w:t xml:space="preserve"> </w:t>
      </w:r>
      <w:r w:rsidRPr="001B0929">
        <w:t>der</w:t>
      </w:r>
      <w:r>
        <w:t xml:space="preserve"> </w:t>
      </w:r>
      <w:r w:rsidRPr="001B0929">
        <w:t>am</w:t>
      </w:r>
      <w:r>
        <w:t xml:space="preserve"> </w:t>
      </w:r>
      <w:r w:rsidRPr="001B0929">
        <w:t>Ende</w:t>
      </w:r>
      <w:r>
        <w:t xml:space="preserve"> </w:t>
      </w:r>
      <w:r w:rsidRPr="001B0929">
        <w:t>der</w:t>
      </w:r>
      <w:r>
        <w:t xml:space="preserve"> </w:t>
      </w:r>
      <w:r w:rsidRPr="001B0929">
        <w:t>Anmeldeseite</w:t>
      </w:r>
      <w:r>
        <w:t xml:space="preserve"> </w:t>
      </w:r>
      <w:r w:rsidRPr="001B0929">
        <w:t>angezeigt</w:t>
      </w:r>
      <w:r>
        <w:t xml:space="preserve"> </w:t>
      </w:r>
      <w:r w:rsidRPr="001B0929">
        <w:t>wird.</w:t>
      </w:r>
      <w:r>
        <w:t xml:space="preserve"> </w:t>
      </w:r>
      <w:r w:rsidRPr="001B0929">
        <w:t>Sie</w:t>
      </w:r>
      <w:r>
        <w:t xml:space="preserve"> </w:t>
      </w:r>
      <w:r w:rsidRPr="001B0929">
        <w:t>können</w:t>
      </w:r>
      <w:r>
        <w:t xml:space="preserve"> </w:t>
      </w:r>
      <w:r w:rsidRPr="001B0929">
        <w:t>diesen</w:t>
      </w:r>
      <w:r>
        <w:t xml:space="preserve"> </w:t>
      </w:r>
      <w:r w:rsidRPr="001B0929">
        <w:t>Text</w:t>
      </w:r>
      <w:r>
        <w:t xml:space="preserve"> </w:t>
      </w:r>
      <w:r w:rsidRPr="001B0929">
        <w:t>verwenden,</w:t>
      </w:r>
      <w:r>
        <w:t xml:space="preserve"> </w:t>
      </w:r>
      <w:r w:rsidRPr="001B0929">
        <w:t>um</w:t>
      </w:r>
      <w:r>
        <w:t xml:space="preserve"> </w:t>
      </w:r>
      <w:r w:rsidRPr="001B0929">
        <w:t>zusätzliche</w:t>
      </w:r>
      <w:r>
        <w:t xml:space="preserve"> </w:t>
      </w:r>
      <w:r w:rsidRPr="001B0929">
        <w:t>Informationen,</w:t>
      </w:r>
      <w:r>
        <w:t xml:space="preserve"> </w:t>
      </w:r>
      <w:r w:rsidRPr="001B0929">
        <w:t>wie</w:t>
      </w:r>
      <w:r>
        <w:t xml:space="preserve"> </w:t>
      </w:r>
      <w:r w:rsidRPr="001B0929">
        <w:t>z.B.</w:t>
      </w:r>
      <w:r>
        <w:t xml:space="preserve"> </w:t>
      </w:r>
      <w:r w:rsidRPr="001B0929">
        <w:t>die</w:t>
      </w:r>
      <w:r>
        <w:t xml:space="preserve"> </w:t>
      </w:r>
      <w:r w:rsidRPr="001B0929">
        <w:t>Telefonnummer</w:t>
      </w:r>
      <w:r>
        <w:t xml:space="preserve"> </w:t>
      </w:r>
      <w:r w:rsidRPr="001B0929">
        <w:t>Ihres</w:t>
      </w:r>
      <w:r>
        <w:t xml:space="preserve"> </w:t>
      </w:r>
      <w:r w:rsidRPr="001B0929">
        <w:t>Helpdesks</w:t>
      </w:r>
      <w:r>
        <w:t xml:space="preserve"> </w:t>
      </w:r>
      <w:r w:rsidRPr="001B0929">
        <w:t>oder</w:t>
      </w:r>
      <w:r>
        <w:t xml:space="preserve"> </w:t>
      </w:r>
      <w:r w:rsidRPr="001B0929">
        <w:t>einen</w:t>
      </w:r>
      <w:r>
        <w:t xml:space="preserve"> </w:t>
      </w:r>
      <w:r w:rsidRPr="001B0929">
        <w:t>rechtlichen</w:t>
      </w:r>
      <w:r>
        <w:t xml:space="preserve"> </w:t>
      </w:r>
      <w:r w:rsidRPr="001B0929">
        <w:t>Hinweis,</w:t>
      </w:r>
      <w:r>
        <w:t xml:space="preserve"> </w:t>
      </w:r>
      <w:r w:rsidRPr="001B0929">
        <w:t>zu</w:t>
      </w:r>
      <w:r>
        <w:t xml:space="preserve"> </w:t>
      </w:r>
      <w:r w:rsidRPr="001B0929">
        <w:t>kommunizieren.</w:t>
      </w:r>
      <w:r>
        <w:t xml:space="preserve"> </w:t>
      </w:r>
      <w:r w:rsidRPr="001B0929">
        <w:t>Diese</w:t>
      </w:r>
      <w:r>
        <w:t xml:space="preserve"> </w:t>
      </w:r>
      <w:r w:rsidRPr="001B0929">
        <w:t>Seite</w:t>
      </w:r>
      <w:r>
        <w:t xml:space="preserve"> </w:t>
      </w:r>
      <w:r w:rsidRPr="001B0929">
        <w:t>ist</w:t>
      </w:r>
      <w:r>
        <w:t xml:space="preserve"> </w:t>
      </w:r>
      <w:r w:rsidRPr="001B0929">
        <w:t>öffentlich,</w:t>
      </w:r>
      <w:r>
        <w:t xml:space="preserve"> </w:t>
      </w:r>
      <w:r w:rsidRPr="001B0929">
        <w:t>geben</w:t>
      </w:r>
      <w:r>
        <w:t xml:space="preserve"> </w:t>
      </w:r>
      <w:r w:rsidRPr="001B0929">
        <w:t>Sie</w:t>
      </w:r>
      <w:r>
        <w:t xml:space="preserve"> </w:t>
      </w:r>
      <w:r w:rsidRPr="001B0929">
        <w:t>hier</w:t>
      </w:r>
      <w:r>
        <w:t xml:space="preserve"> </w:t>
      </w:r>
      <w:r w:rsidRPr="001B0929">
        <w:t>also</w:t>
      </w:r>
      <w:r>
        <w:t xml:space="preserve"> </w:t>
      </w:r>
      <w:r w:rsidRPr="001B0929">
        <w:t>keine</w:t>
      </w:r>
      <w:r>
        <w:t xml:space="preserve"> </w:t>
      </w:r>
      <w:r w:rsidRPr="001B0929">
        <w:t>vertraulichen</w:t>
      </w:r>
      <w:r>
        <w:t xml:space="preserve"> </w:t>
      </w:r>
      <w:r w:rsidRPr="001B0929">
        <w:t>Informationen</w:t>
      </w:r>
      <w:r>
        <w:t xml:space="preserve"> </w:t>
      </w:r>
      <w:r w:rsidRPr="001B0929">
        <w:t>an.</w:t>
      </w:r>
      <w:r>
        <w:t xml:space="preserve"> </w:t>
      </w:r>
      <w:r w:rsidRPr="001B0929">
        <w:t>Dieser</w:t>
      </w:r>
      <w:r>
        <w:t xml:space="preserve"> </w:t>
      </w:r>
      <w:r w:rsidRPr="001B0929">
        <w:t>Text</w:t>
      </w:r>
      <w:r>
        <w:t xml:space="preserve"> </w:t>
      </w:r>
      <w:r w:rsidRPr="001B0929">
        <w:t>muss</w:t>
      </w:r>
      <w:r>
        <w:t xml:space="preserve"> </w:t>
      </w:r>
      <w:r w:rsidRPr="001B0929">
        <w:t>im</w:t>
      </w:r>
      <w:r>
        <w:t xml:space="preserve"> </w:t>
      </w:r>
      <w:r w:rsidRPr="001B0929">
        <w:t>Unicode-Format</w:t>
      </w:r>
      <w:r>
        <w:t xml:space="preserve"> </w:t>
      </w:r>
      <w:r w:rsidRPr="001B0929">
        <w:t>vorliegen</w:t>
      </w:r>
      <w:r>
        <w:t xml:space="preserve"> </w:t>
      </w:r>
      <w:r w:rsidRPr="001B0929">
        <w:t>und</w:t>
      </w:r>
      <w:r>
        <w:t xml:space="preserve"> </w:t>
      </w:r>
      <w:r w:rsidRPr="001B0929">
        <w:t>darf</w:t>
      </w:r>
      <w:r>
        <w:t xml:space="preserve"> </w:t>
      </w:r>
      <w:r w:rsidRPr="001B0929">
        <w:t>1024</w:t>
      </w:r>
      <w:r>
        <w:t xml:space="preserve"> </w:t>
      </w:r>
      <w:r w:rsidRPr="001B0929">
        <w:t>Zeichen</w:t>
      </w:r>
      <w:r>
        <w:t xml:space="preserve"> </w:t>
      </w:r>
      <w:r w:rsidRPr="001B0929">
        <w:t>nicht</w:t>
      </w:r>
      <w:r>
        <w:t xml:space="preserve"> </w:t>
      </w:r>
      <w:r w:rsidRPr="001B0929">
        <w:t>überschreiten.</w:t>
      </w:r>
    </w:p>
    <w:p w14:paraId="3901DAC1" w14:textId="77777777" w:rsidR="00F00056" w:rsidRDefault="00F00056" w:rsidP="00F00056"/>
    <w:p w14:paraId="1731EB08" w14:textId="77777777" w:rsidR="00F00056" w:rsidRPr="001B0929" w:rsidRDefault="00F00056" w:rsidP="00F00056">
      <w:r w:rsidRPr="001B0929">
        <w:t>Um</w:t>
      </w:r>
      <w:r>
        <w:t xml:space="preserve"> </w:t>
      </w:r>
      <w:r w:rsidRPr="001B0929">
        <w:t>einen</w:t>
      </w:r>
      <w:r>
        <w:t xml:space="preserve"> </w:t>
      </w:r>
      <w:r w:rsidRPr="001B0929">
        <w:t>neuen</w:t>
      </w:r>
      <w:r>
        <w:t xml:space="preserve"> </w:t>
      </w:r>
      <w:r w:rsidRPr="001B0929">
        <w:t>Absatz</w:t>
      </w:r>
      <w:r>
        <w:t xml:space="preserve"> </w:t>
      </w:r>
      <w:r w:rsidRPr="001B0929">
        <w:t>zu</w:t>
      </w:r>
      <w:r>
        <w:t xml:space="preserve"> </w:t>
      </w:r>
      <w:r w:rsidRPr="001B0929">
        <w:t>beginnen,</w:t>
      </w:r>
      <w:r>
        <w:t xml:space="preserve"> </w:t>
      </w:r>
      <w:r w:rsidRPr="001B0929">
        <w:t>verwenden</w:t>
      </w:r>
      <w:r>
        <w:t xml:space="preserve"> </w:t>
      </w:r>
      <w:r w:rsidRPr="001B0929">
        <w:t>Sie</w:t>
      </w:r>
      <w:r>
        <w:t xml:space="preserve"> </w:t>
      </w:r>
      <w:r w:rsidRPr="001B0929">
        <w:t>zweimal</w:t>
      </w:r>
      <w:r>
        <w:t xml:space="preserve"> </w:t>
      </w:r>
      <w:r w:rsidRPr="001B0929">
        <w:t>die</w:t>
      </w:r>
      <w:r>
        <w:t xml:space="preserve"> </w:t>
      </w:r>
      <w:r w:rsidRPr="001B0929">
        <w:t>EINGABETASTE.</w:t>
      </w:r>
      <w:r>
        <w:t xml:space="preserve"> </w:t>
      </w:r>
      <w:r w:rsidRPr="001B0929">
        <w:t>Sie</w:t>
      </w:r>
      <w:r>
        <w:t xml:space="preserve"> </w:t>
      </w:r>
      <w:r w:rsidRPr="001B0929">
        <w:t>können</w:t>
      </w:r>
      <w:r>
        <w:t xml:space="preserve"> </w:t>
      </w:r>
      <w:r w:rsidRPr="001B0929">
        <w:t>die</w:t>
      </w:r>
      <w:r>
        <w:t xml:space="preserve"> </w:t>
      </w:r>
      <w:r w:rsidRPr="001B0929">
        <w:t>Textformatierung</w:t>
      </w:r>
      <w:r>
        <w:t xml:space="preserve"> </w:t>
      </w:r>
      <w:r w:rsidRPr="001B0929">
        <w:t>auch</w:t>
      </w:r>
      <w:r>
        <w:t xml:space="preserve"> </w:t>
      </w:r>
      <w:r w:rsidRPr="001B0929">
        <w:t>in</w:t>
      </w:r>
      <w:r>
        <w:t xml:space="preserve"> </w:t>
      </w:r>
      <w:r w:rsidRPr="001B0929">
        <w:t>fett,</w:t>
      </w:r>
      <w:r>
        <w:t xml:space="preserve"> </w:t>
      </w:r>
      <w:r w:rsidRPr="001B0929">
        <w:t>kursiv</w:t>
      </w:r>
      <w:r>
        <w:t xml:space="preserve"> </w:t>
      </w:r>
      <w:r w:rsidRPr="001B0929">
        <w:t>oder</w:t>
      </w:r>
      <w:r>
        <w:t xml:space="preserve"> </w:t>
      </w:r>
      <w:r w:rsidRPr="001B0929">
        <w:t>unterstrichen</w:t>
      </w:r>
      <w:r>
        <w:t xml:space="preserve"> </w:t>
      </w:r>
      <w:r w:rsidRPr="001B0929">
        <w:t>ändern</w:t>
      </w:r>
      <w:r>
        <w:t xml:space="preserve"> </w:t>
      </w:r>
      <w:r w:rsidRPr="001B0929">
        <w:t>oder</w:t>
      </w:r>
      <w:r>
        <w:t xml:space="preserve"> </w:t>
      </w:r>
      <w:r w:rsidRPr="001B0929">
        <w:t>einen</w:t>
      </w:r>
      <w:r>
        <w:t xml:space="preserve"> </w:t>
      </w:r>
      <w:r w:rsidRPr="001B0929">
        <w:t>klickbaren</w:t>
      </w:r>
      <w:r>
        <w:t xml:space="preserve"> </w:t>
      </w:r>
      <w:r w:rsidRPr="001B0929">
        <w:lastRenderedPageBreak/>
        <w:t>Link</w:t>
      </w:r>
      <w:r>
        <w:t xml:space="preserve"> </w:t>
      </w:r>
      <w:r w:rsidRPr="001B0929">
        <w:t>hinzufügen.</w:t>
      </w:r>
      <w:r>
        <w:t xml:space="preserve"> </w:t>
      </w:r>
      <w:r w:rsidRPr="001B0929">
        <w:t>Verwenden</w:t>
      </w:r>
      <w:r>
        <w:t xml:space="preserve"> </w:t>
      </w:r>
      <w:r w:rsidRPr="001B0929">
        <w:t>Sie</w:t>
      </w:r>
      <w:r>
        <w:t xml:space="preserve"> </w:t>
      </w:r>
      <w:r w:rsidRPr="001B0929">
        <w:t>die</w:t>
      </w:r>
      <w:r>
        <w:t xml:space="preserve"> </w:t>
      </w:r>
      <w:r w:rsidRPr="001B0929">
        <w:t>folgende</w:t>
      </w:r>
      <w:r>
        <w:t xml:space="preserve"> </w:t>
      </w:r>
      <w:r w:rsidRPr="001B0929">
        <w:t>Syntax,</w:t>
      </w:r>
      <w:r>
        <w:t xml:space="preserve"> </w:t>
      </w:r>
      <w:r w:rsidRPr="001B0929">
        <w:t>um</w:t>
      </w:r>
      <w:r>
        <w:t xml:space="preserve"> </w:t>
      </w:r>
      <w:r w:rsidRPr="001B0929">
        <w:t>eine</w:t>
      </w:r>
      <w:r>
        <w:t xml:space="preserve"> </w:t>
      </w:r>
      <w:r w:rsidRPr="001B0929">
        <w:t>Textformatierung</w:t>
      </w:r>
      <w:r>
        <w:t xml:space="preserve"> </w:t>
      </w:r>
      <w:r w:rsidRPr="001B0929">
        <w:t>hinzuzufügen:</w:t>
      </w:r>
    </w:p>
    <w:p w14:paraId="711243A8" w14:textId="77777777" w:rsidR="00F00056" w:rsidRPr="001B0929" w:rsidRDefault="00F00056" w:rsidP="00F00056">
      <w:pPr>
        <w:numPr>
          <w:ilvl w:val="1"/>
          <w:numId w:val="24"/>
        </w:numPr>
        <w:tabs>
          <w:tab w:val="num" w:pos="1440"/>
        </w:tabs>
      </w:pPr>
      <w:r w:rsidRPr="001B0929">
        <w:t>Hyperlink:</w:t>
      </w:r>
      <w:r>
        <w:t xml:space="preserve"> </w:t>
      </w:r>
      <w:r w:rsidRPr="001B0929">
        <w:t>[</w:t>
      </w:r>
      <w:proofErr w:type="spellStart"/>
      <w:r w:rsidRPr="001B0929">
        <w:t>text</w:t>
      </w:r>
      <w:proofErr w:type="spellEnd"/>
      <w:r w:rsidRPr="001B0929">
        <w:t>](link)</w:t>
      </w:r>
    </w:p>
    <w:p w14:paraId="64BA753F" w14:textId="77777777" w:rsidR="00F00056" w:rsidRPr="001B0929" w:rsidRDefault="00F00056" w:rsidP="00F00056">
      <w:pPr>
        <w:numPr>
          <w:ilvl w:val="1"/>
          <w:numId w:val="24"/>
        </w:numPr>
        <w:tabs>
          <w:tab w:val="num" w:pos="1440"/>
        </w:tabs>
      </w:pPr>
      <w:r w:rsidRPr="001B0929">
        <w:t>Fett:</w:t>
      </w:r>
      <w:r>
        <w:t xml:space="preserve"> </w:t>
      </w:r>
      <w:r w:rsidRPr="001B0929">
        <w:t>**</w:t>
      </w:r>
      <w:proofErr w:type="spellStart"/>
      <w:r w:rsidRPr="001B0929">
        <w:t>text</w:t>
      </w:r>
      <w:proofErr w:type="spellEnd"/>
      <w:r w:rsidRPr="001B0929">
        <w:t>**</w:t>
      </w:r>
      <w:r>
        <w:t xml:space="preserve"> </w:t>
      </w:r>
      <w:r w:rsidRPr="001B0929">
        <w:t>oder</w:t>
      </w:r>
      <w:r>
        <w:t xml:space="preserve"> </w:t>
      </w:r>
      <w:r w:rsidRPr="001B0929">
        <w:t>__</w:t>
      </w:r>
      <w:proofErr w:type="spellStart"/>
      <w:r w:rsidRPr="001B0929">
        <w:t>text</w:t>
      </w:r>
      <w:proofErr w:type="spellEnd"/>
      <w:r w:rsidRPr="001B0929">
        <w:t>__</w:t>
      </w:r>
    </w:p>
    <w:p w14:paraId="6030DD68" w14:textId="77777777" w:rsidR="00F00056" w:rsidRPr="001B0929" w:rsidRDefault="00F00056" w:rsidP="00F00056">
      <w:pPr>
        <w:numPr>
          <w:ilvl w:val="1"/>
          <w:numId w:val="24"/>
        </w:numPr>
        <w:tabs>
          <w:tab w:val="num" w:pos="1440"/>
        </w:tabs>
      </w:pPr>
      <w:r w:rsidRPr="001B0929">
        <w:t>Kursiv:</w:t>
      </w:r>
      <w:r>
        <w:t xml:space="preserve"> </w:t>
      </w:r>
      <w:r w:rsidRPr="001B0929">
        <w:t>*</w:t>
      </w:r>
      <w:proofErr w:type="spellStart"/>
      <w:r w:rsidRPr="001B0929">
        <w:t>text</w:t>
      </w:r>
      <w:proofErr w:type="spellEnd"/>
      <w:r w:rsidRPr="001B0929">
        <w:t>*</w:t>
      </w:r>
      <w:r>
        <w:t xml:space="preserve"> </w:t>
      </w:r>
      <w:r w:rsidRPr="001B0929">
        <w:t>oder</w:t>
      </w:r>
      <w:r>
        <w:t xml:space="preserve"> </w:t>
      </w:r>
      <w:r w:rsidRPr="001B0929">
        <w:t>_</w:t>
      </w:r>
      <w:proofErr w:type="spellStart"/>
      <w:r w:rsidRPr="001B0929">
        <w:t>text</w:t>
      </w:r>
      <w:proofErr w:type="spellEnd"/>
      <w:r w:rsidRPr="001B0929">
        <w:t>_</w:t>
      </w:r>
    </w:p>
    <w:p w14:paraId="4DAAD1B9" w14:textId="77777777" w:rsidR="00F00056" w:rsidRPr="001B0929" w:rsidRDefault="00F00056" w:rsidP="00F00056">
      <w:pPr>
        <w:numPr>
          <w:ilvl w:val="1"/>
          <w:numId w:val="24"/>
        </w:numPr>
        <w:tabs>
          <w:tab w:val="num" w:pos="1440"/>
        </w:tabs>
      </w:pPr>
      <w:r w:rsidRPr="001B0929">
        <w:t>Unterstrich:</w:t>
      </w:r>
      <w:r>
        <w:t xml:space="preserve"> </w:t>
      </w:r>
      <w:r w:rsidRPr="001B0929">
        <w:t>++</w:t>
      </w:r>
      <w:proofErr w:type="spellStart"/>
      <w:r w:rsidRPr="001B0929">
        <w:t>text</w:t>
      </w:r>
      <w:proofErr w:type="spellEnd"/>
      <w:r w:rsidRPr="001B0929">
        <w:t>++</w:t>
      </w:r>
    </w:p>
    <w:p w14:paraId="2D3C721C" w14:textId="77777777" w:rsidR="00F00056" w:rsidRPr="001B0929" w:rsidRDefault="00F00056" w:rsidP="00F00056">
      <w:pPr>
        <w:rPr>
          <w:b/>
          <w:bCs/>
        </w:rPr>
      </w:pPr>
      <w:r w:rsidRPr="001B0929">
        <w:rPr>
          <w:b/>
          <w:bCs/>
        </w:rPr>
        <w:t>Wichtig</w:t>
      </w:r>
    </w:p>
    <w:p w14:paraId="02F27617" w14:textId="77777777" w:rsidR="00F00056" w:rsidRPr="001B0929" w:rsidRDefault="00F00056" w:rsidP="00F00056">
      <w:r w:rsidRPr="001B0929">
        <w:t>Links,</w:t>
      </w:r>
      <w:r>
        <w:t xml:space="preserve"> </w:t>
      </w:r>
      <w:r w:rsidRPr="001B0929">
        <w:t>die</w:t>
      </w:r>
      <w:r>
        <w:t xml:space="preserve"> </w:t>
      </w:r>
      <w:r w:rsidRPr="001B0929">
        <w:t>dem</w:t>
      </w:r>
      <w:r>
        <w:t xml:space="preserve"> </w:t>
      </w:r>
      <w:r w:rsidRPr="001B0929">
        <w:t>Text</w:t>
      </w:r>
      <w:r>
        <w:t xml:space="preserve"> </w:t>
      </w:r>
      <w:r w:rsidRPr="001B0929">
        <w:t>der</w:t>
      </w:r>
      <w:r>
        <w:t xml:space="preserve"> </w:t>
      </w:r>
      <w:r w:rsidRPr="001B0929">
        <w:t>Anmeldeseite</w:t>
      </w:r>
      <w:r>
        <w:t xml:space="preserve"> </w:t>
      </w:r>
      <w:r w:rsidRPr="001B0929">
        <w:t>hinzugefügt</w:t>
      </w:r>
      <w:r>
        <w:t xml:space="preserve"> </w:t>
      </w:r>
      <w:r w:rsidRPr="001B0929">
        <w:t>werden,</w:t>
      </w:r>
      <w:r>
        <w:t xml:space="preserve"> </w:t>
      </w:r>
      <w:r w:rsidRPr="001B0929">
        <w:t>werden</w:t>
      </w:r>
      <w:r>
        <w:t xml:space="preserve"> </w:t>
      </w:r>
      <w:r w:rsidRPr="001B0929">
        <w:t>in</w:t>
      </w:r>
      <w:r>
        <w:t xml:space="preserve"> </w:t>
      </w:r>
      <w:r w:rsidRPr="001B0929">
        <w:t>nativen</w:t>
      </w:r>
      <w:r>
        <w:t xml:space="preserve"> </w:t>
      </w:r>
      <w:r w:rsidRPr="001B0929">
        <w:t>Umgebungen</w:t>
      </w:r>
      <w:r>
        <w:t xml:space="preserve"> </w:t>
      </w:r>
      <w:r w:rsidRPr="001B0929">
        <w:t>(z.</w:t>
      </w:r>
      <w:r>
        <w:t xml:space="preserve"> </w:t>
      </w:r>
      <w:r w:rsidRPr="001B0929">
        <w:t>B.</w:t>
      </w:r>
      <w:r>
        <w:t xml:space="preserve"> </w:t>
      </w:r>
      <w:r w:rsidRPr="001B0929">
        <w:t>in</w:t>
      </w:r>
      <w:r>
        <w:t xml:space="preserve"> </w:t>
      </w:r>
      <w:r w:rsidRPr="001B0929">
        <w:t>Desktop-</w:t>
      </w:r>
      <w:r>
        <w:t xml:space="preserve"> </w:t>
      </w:r>
      <w:r w:rsidRPr="001B0929">
        <w:t>und</w:t>
      </w:r>
      <w:r>
        <w:t xml:space="preserve"> </w:t>
      </w:r>
      <w:r w:rsidRPr="001B0929">
        <w:t>mobilen</w:t>
      </w:r>
      <w:r>
        <w:t xml:space="preserve"> </w:t>
      </w:r>
      <w:r w:rsidRPr="001B0929">
        <w:t>Anwendungen)</w:t>
      </w:r>
      <w:r>
        <w:t xml:space="preserve"> </w:t>
      </w:r>
      <w:r w:rsidRPr="001B0929">
        <w:t>als</w:t>
      </w:r>
      <w:r>
        <w:t xml:space="preserve"> </w:t>
      </w:r>
      <w:r w:rsidRPr="001B0929">
        <w:t>Text</w:t>
      </w:r>
      <w:r>
        <w:t xml:space="preserve"> </w:t>
      </w:r>
      <w:r w:rsidRPr="001B0929">
        <w:t>dargestellt.</w:t>
      </w:r>
    </w:p>
    <w:p w14:paraId="2AA902A2" w14:textId="77777777" w:rsidR="00F00056" w:rsidRPr="001B0929" w:rsidRDefault="00F00056" w:rsidP="00F00056">
      <w:pPr>
        <w:pStyle w:val="AufzhlungVirtualschoolVariante1"/>
      </w:pPr>
      <w:r w:rsidRPr="001B0929">
        <w:t>Self-Service-Kennwortzurücksetzung:</w:t>
      </w:r>
    </w:p>
    <w:p w14:paraId="30D6D620" w14:textId="77777777" w:rsidR="00F00056" w:rsidRPr="001B0929" w:rsidRDefault="00F00056" w:rsidP="00F00056">
      <w:pPr>
        <w:numPr>
          <w:ilvl w:val="1"/>
          <w:numId w:val="24"/>
        </w:numPr>
        <w:tabs>
          <w:tab w:val="num" w:pos="1440"/>
        </w:tabs>
      </w:pPr>
      <w:r w:rsidRPr="001B0929">
        <w:t>Self-Service-Kennwortzurücksetzung</w:t>
      </w:r>
      <w:r>
        <w:t xml:space="preserve"> </w:t>
      </w:r>
      <w:r w:rsidRPr="001B0929">
        <w:t>(SSPR)</w:t>
      </w:r>
      <w:r>
        <w:t xml:space="preserve"> </w:t>
      </w:r>
      <w:r w:rsidRPr="001B0929">
        <w:t>anzeigen:</w:t>
      </w:r>
      <w:r>
        <w:t xml:space="preserve"> </w:t>
      </w:r>
      <w:r w:rsidRPr="001B0929">
        <w:t>Aktivieren</w:t>
      </w:r>
      <w:r>
        <w:t xml:space="preserve"> </w:t>
      </w:r>
      <w:r w:rsidRPr="001B0929">
        <w:t>Sie</w:t>
      </w:r>
      <w:r>
        <w:t xml:space="preserve"> </w:t>
      </w:r>
      <w:r w:rsidRPr="001B0929">
        <w:t>das</w:t>
      </w:r>
      <w:r>
        <w:t xml:space="preserve"> </w:t>
      </w:r>
      <w:r w:rsidRPr="001B0929">
        <w:t>Kontrollkästchen,</w:t>
      </w:r>
      <w:r>
        <w:t xml:space="preserve"> </w:t>
      </w:r>
      <w:r w:rsidRPr="001B0929">
        <w:t>um</w:t>
      </w:r>
      <w:r>
        <w:t xml:space="preserve"> </w:t>
      </w:r>
      <w:r w:rsidRPr="001B0929">
        <w:t>den</w:t>
      </w:r>
      <w:r>
        <w:t xml:space="preserve"> </w:t>
      </w:r>
      <w:r w:rsidRPr="001B0929">
        <w:t>SSPR</w:t>
      </w:r>
      <w:r>
        <w:t xml:space="preserve"> </w:t>
      </w:r>
      <w:r w:rsidRPr="001B0929">
        <w:t>zu</w:t>
      </w:r>
      <w:r>
        <w:t xml:space="preserve"> </w:t>
      </w:r>
      <w:r w:rsidRPr="001B0929">
        <w:t>aktivieren.</w:t>
      </w:r>
    </w:p>
    <w:p w14:paraId="3CE148DD" w14:textId="77777777" w:rsidR="00F00056" w:rsidRPr="001B0929" w:rsidRDefault="00F00056" w:rsidP="00F00056">
      <w:pPr>
        <w:numPr>
          <w:ilvl w:val="1"/>
          <w:numId w:val="24"/>
        </w:numPr>
        <w:tabs>
          <w:tab w:val="num" w:pos="1440"/>
        </w:tabs>
      </w:pPr>
      <w:r w:rsidRPr="001B0929">
        <w:t>Allgemeine</w:t>
      </w:r>
      <w:r>
        <w:t xml:space="preserve"> </w:t>
      </w:r>
      <w:r w:rsidRPr="001B0929">
        <w:t>URL:</w:t>
      </w:r>
      <w:r>
        <w:t xml:space="preserve"> </w:t>
      </w:r>
      <w:r w:rsidRPr="001B0929">
        <w:t>Geben</w:t>
      </w:r>
      <w:r>
        <w:t xml:space="preserve"> </w:t>
      </w:r>
      <w:r w:rsidRPr="001B0929">
        <w:t>Sie</w:t>
      </w:r>
      <w:r>
        <w:t xml:space="preserve"> </w:t>
      </w:r>
      <w:r w:rsidRPr="001B0929">
        <w:t>die</w:t>
      </w:r>
      <w:r>
        <w:t xml:space="preserve"> </w:t>
      </w:r>
      <w:r w:rsidRPr="001B0929">
        <w:t>Ziel-URL</w:t>
      </w:r>
      <w:r>
        <w:t xml:space="preserve"> </w:t>
      </w:r>
      <w:r w:rsidRPr="001B0929">
        <w:t>für</w:t>
      </w:r>
      <w:r>
        <w:t xml:space="preserve"> </w:t>
      </w:r>
      <w:r w:rsidRPr="001B0929">
        <w:t>die</w:t>
      </w:r>
      <w:r>
        <w:t xml:space="preserve"> </w:t>
      </w:r>
      <w:r w:rsidRPr="001B0929">
        <w:t>Seite</w:t>
      </w:r>
      <w:r>
        <w:t xml:space="preserve"> </w:t>
      </w:r>
      <w:r w:rsidRPr="001B0929">
        <w:t>ein,</w:t>
      </w:r>
      <w:r>
        <w:t xml:space="preserve"> </w:t>
      </w:r>
      <w:r w:rsidRPr="001B0929">
        <w:t>über</w:t>
      </w:r>
      <w:r>
        <w:t xml:space="preserve"> </w:t>
      </w:r>
      <w:r w:rsidRPr="001B0929">
        <w:t>die</w:t>
      </w:r>
      <w:r>
        <w:t xml:space="preserve"> </w:t>
      </w:r>
      <w:r w:rsidRPr="001B0929">
        <w:t>Benutzer*innen</w:t>
      </w:r>
      <w:r>
        <w:t xml:space="preserve"> </w:t>
      </w:r>
      <w:r w:rsidRPr="001B0929">
        <w:t>ihre</w:t>
      </w:r>
      <w:r>
        <w:t xml:space="preserve"> </w:t>
      </w:r>
      <w:r w:rsidRPr="001B0929">
        <w:t>Kennwörter</w:t>
      </w:r>
      <w:r>
        <w:t xml:space="preserve"> </w:t>
      </w:r>
      <w:r w:rsidRPr="001B0929">
        <w:t>zurücksetzen</w:t>
      </w:r>
      <w:r>
        <w:t xml:space="preserve"> </w:t>
      </w:r>
      <w:r w:rsidRPr="001B0929">
        <w:t>können.</w:t>
      </w:r>
      <w:r>
        <w:t xml:space="preserve"> </w:t>
      </w:r>
      <w:r w:rsidRPr="001B0929">
        <w:t>Diese</w:t>
      </w:r>
      <w:r>
        <w:t xml:space="preserve"> </w:t>
      </w:r>
      <w:r w:rsidRPr="001B0929">
        <w:t>URL</w:t>
      </w:r>
      <w:r>
        <w:t xml:space="preserve"> </w:t>
      </w:r>
      <w:r w:rsidRPr="001B0929">
        <w:t>wird</w:t>
      </w:r>
      <w:r>
        <w:t xml:space="preserve"> </w:t>
      </w:r>
      <w:r w:rsidRPr="001B0929">
        <w:t>auf</w:t>
      </w:r>
      <w:r>
        <w:t xml:space="preserve"> </w:t>
      </w:r>
      <w:r w:rsidRPr="001B0929">
        <w:t>den</w:t>
      </w:r>
      <w:r>
        <w:t xml:space="preserve"> </w:t>
      </w:r>
      <w:r w:rsidRPr="001B0929">
        <w:t>Bildschirmen</w:t>
      </w:r>
      <w:r>
        <w:t xml:space="preserve"> </w:t>
      </w:r>
      <w:r w:rsidRPr="001B0929">
        <w:t>für</w:t>
      </w:r>
      <w:r>
        <w:t xml:space="preserve"> </w:t>
      </w:r>
      <w:r w:rsidRPr="001B0929">
        <w:t>die</w:t>
      </w:r>
      <w:r>
        <w:t xml:space="preserve"> </w:t>
      </w:r>
      <w:r w:rsidRPr="001B0929">
        <w:t>Benutzernamen-</w:t>
      </w:r>
      <w:r>
        <w:t xml:space="preserve"> </w:t>
      </w:r>
      <w:r w:rsidRPr="001B0929">
        <w:t>und</w:t>
      </w:r>
      <w:r>
        <w:t xml:space="preserve"> </w:t>
      </w:r>
      <w:r w:rsidRPr="001B0929">
        <w:t>Kennwortsammlung</w:t>
      </w:r>
      <w:r>
        <w:t xml:space="preserve"> </w:t>
      </w:r>
      <w:r w:rsidRPr="001B0929">
        <w:t>angezeigt.</w:t>
      </w:r>
    </w:p>
    <w:p w14:paraId="29B52BD1" w14:textId="77777777" w:rsidR="00F00056" w:rsidRPr="001B0929" w:rsidRDefault="00F00056" w:rsidP="00F00056">
      <w:pPr>
        <w:numPr>
          <w:ilvl w:val="1"/>
          <w:numId w:val="24"/>
        </w:numPr>
        <w:tabs>
          <w:tab w:val="num" w:pos="1440"/>
        </w:tabs>
      </w:pPr>
      <w:r w:rsidRPr="001B0929">
        <w:t>Anzeigetext</w:t>
      </w:r>
      <w:r>
        <w:t xml:space="preserve"> </w:t>
      </w:r>
      <w:r w:rsidRPr="001B0929">
        <w:t>der</w:t>
      </w:r>
      <w:r>
        <w:t xml:space="preserve"> </w:t>
      </w:r>
      <w:r w:rsidRPr="001B0929">
        <w:t>Benutzernamensammlung:</w:t>
      </w:r>
      <w:r>
        <w:t xml:space="preserve"> </w:t>
      </w:r>
      <w:r w:rsidRPr="001B0929">
        <w:t>Ersetzen</w:t>
      </w:r>
      <w:r>
        <w:t xml:space="preserve"> </w:t>
      </w:r>
      <w:r w:rsidRPr="001B0929">
        <w:t>Sie</w:t>
      </w:r>
      <w:r>
        <w:t xml:space="preserve"> </w:t>
      </w:r>
      <w:r w:rsidRPr="001B0929">
        <w:t>den</w:t>
      </w:r>
      <w:r>
        <w:t xml:space="preserve"> </w:t>
      </w:r>
      <w:r w:rsidRPr="001B0929">
        <w:t>Standardtext</w:t>
      </w:r>
      <w:r>
        <w:t xml:space="preserve"> </w:t>
      </w:r>
      <w:r w:rsidRPr="001B0929">
        <w:t>durch</w:t>
      </w:r>
      <w:r>
        <w:t xml:space="preserve"> </w:t>
      </w:r>
      <w:r w:rsidRPr="001B0929">
        <w:t>Ihren</w:t>
      </w:r>
      <w:r>
        <w:t xml:space="preserve"> </w:t>
      </w:r>
      <w:r w:rsidRPr="001B0929">
        <w:t>eigenen</w:t>
      </w:r>
      <w:r>
        <w:t xml:space="preserve"> </w:t>
      </w:r>
      <w:r w:rsidRPr="001B0929">
        <w:t>Text</w:t>
      </w:r>
      <w:r>
        <w:t xml:space="preserve"> </w:t>
      </w:r>
      <w:r w:rsidRPr="001B0929">
        <w:t>für</w:t>
      </w:r>
      <w:r>
        <w:t xml:space="preserve"> </w:t>
      </w:r>
      <w:r w:rsidRPr="001B0929">
        <w:t>die</w:t>
      </w:r>
      <w:r>
        <w:t xml:space="preserve"> </w:t>
      </w:r>
      <w:r w:rsidRPr="001B0929">
        <w:t>Benutzernamensammlung.</w:t>
      </w:r>
    </w:p>
    <w:p w14:paraId="265EA920" w14:textId="77777777" w:rsidR="00F00056" w:rsidRPr="001B0929" w:rsidRDefault="00F00056" w:rsidP="00F00056">
      <w:pPr>
        <w:numPr>
          <w:ilvl w:val="1"/>
          <w:numId w:val="24"/>
        </w:numPr>
        <w:tabs>
          <w:tab w:val="num" w:pos="1440"/>
        </w:tabs>
      </w:pPr>
      <w:r w:rsidRPr="001B0929">
        <w:t>Anzeigetext</w:t>
      </w:r>
      <w:r>
        <w:t xml:space="preserve"> </w:t>
      </w:r>
      <w:r w:rsidRPr="001B0929">
        <w:t>der</w:t>
      </w:r>
      <w:r>
        <w:t xml:space="preserve"> </w:t>
      </w:r>
      <w:r w:rsidRPr="001B0929">
        <w:t>Kennwortsammlung:</w:t>
      </w:r>
      <w:r>
        <w:t xml:space="preserve"> </w:t>
      </w:r>
      <w:r w:rsidRPr="001B0929">
        <w:t>Ersetzen</w:t>
      </w:r>
      <w:r>
        <w:t xml:space="preserve"> </w:t>
      </w:r>
      <w:r w:rsidRPr="001B0929">
        <w:t>Sie</w:t>
      </w:r>
      <w:r>
        <w:t xml:space="preserve"> </w:t>
      </w:r>
      <w:r w:rsidRPr="001B0929">
        <w:t>den</w:t>
      </w:r>
      <w:r>
        <w:t xml:space="preserve"> </w:t>
      </w:r>
      <w:r w:rsidRPr="001B0929">
        <w:t>Standardtext</w:t>
      </w:r>
      <w:r>
        <w:t xml:space="preserve"> </w:t>
      </w:r>
      <w:r w:rsidRPr="001B0929">
        <w:t>durch</w:t>
      </w:r>
      <w:r>
        <w:t xml:space="preserve"> </w:t>
      </w:r>
      <w:r w:rsidRPr="001B0929">
        <w:t>Ihren</w:t>
      </w:r>
      <w:r>
        <w:t xml:space="preserve"> </w:t>
      </w:r>
      <w:r w:rsidRPr="001B0929">
        <w:t>eigenen</w:t>
      </w:r>
      <w:r>
        <w:t xml:space="preserve"> </w:t>
      </w:r>
      <w:r w:rsidRPr="001B0929">
        <w:t>Text</w:t>
      </w:r>
      <w:r>
        <w:t xml:space="preserve"> </w:t>
      </w:r>
      <w:r w:rsidRPr="001B0929">
        <w:t>für</w:t>
      </w:r>
      <w:r>
        <w:t xml:space="preserve"> </w:t>
      </w:r>
      <w:r w:rsidRPr="001B0929">
        <w:t>die</w:t>
      </w:r>
      <w:r>
        <w:t xml:space="preserve"> </w:t>
      </w:r>
      <w:r w:rsidRPr="001B0929">
        <w:t>Kennwortsammlung.</w:t>
      </w:r>
    </w:p>
    <w:p w14:paraId="43D1F0DA" w14:textId="0A3A7011" w:rsidR="001B0929" w:rsidRDefault="001B0929" w:rsidP="001B0929"/>
    <w:p w14:paraId="6215438A" w14:textId="2B91DC7C" w:rsidR="00AC0681" w:rsidRPr="001B0929" w:rsidRDefault="0031532A" w:rsidP="001B0929">
      <w:r>
        <w:rPr>
          <w:noProof/>
        </w:rPr>
        <w:lastRenderedPageBreak/>
        <w:drawing>
          <wp:inline distT="0" distB="0" distL="0" distR="0" wp14:anchorId="15C441A3" wp14:editId="353991C3">
            <wp:extent cx="5760720" cy="3743960"/>
            <wp:effectExtent l="0" t="0" r="0" b="8890"/>
            <wp:docPr id="948326965" name="Grafik 1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26965" name="Grafik 1" descr="Ein Bild, das Text, Screenshot, Software, Webseite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655E" w14:textId="77777777" w:rsidR="001B0929" w:rsidRPr="005C1E48" w:rsidRDefault="001B0929" w:rsidP="00F00056">
      <w:pPr>
        <w:pStyle w:val="berschrift3"/>
      </w:pPr>
      <w:bookmarkStart w:id="9" w:name="_Toc150097002"/>
      <w:r w:rsidRPr="005C1E48">
        <w:t>Überprüfung</w:t>
      </w:r>
      <w:bookmarkEnd w:id="9"/>
    </w:p>
    <w:p w14:paraId="2C08CAB9" w14:textId="7812D9AF" w:rsidR="001B0929" w:rsidRPr="001B0929" w:rsidRDefault="001B0929" w:rsidP="001B0929">
      <w:r w:rsidRPr="001B0929">
        <w:t>Alle</w:t>
      </w:r>
      <w:r w:rsidR="0090071C">
        <w:t xml:space="preserve"> </w:t>
      </w:r>
      <w:r w:rsidRPr="001B0929">
        <w:t>verfügbaren</w:t>
      </w:r>
      <w:r w:rsidR="0090071C">
        <w:t xml:space="preserve"> </w:t>
      </w:r>
      <w:r w:rsidRPr="001B0929">
        <w:t>Optionen</w:t>
      </w:r>
      <w:r w:rsidR="0090071C">
        <w:t xml:space="preserve"> </w:t>
      </w:r>
      <w:r w:rsidRPr="001B0929">
        <w:t>werden</w:t>
      </w:r>
      <w:r w:rsidR="0090071C">
        <w:t xml:space="preserve"> </w:t>
      </w:r>
      <w:r w:rsidRPr="001B0929">
        <w:t>in</w:t>
      </w:r>
      <w:r w:rsidR="0090071C">
        <w:t xml:space="preserve"> </w:t>
      </w:r>
      <w:r w:rsidRPr="001B0929">
        <w:t>einer</w:t>
      </w:r>
      <w:r w:rsidR="0090071C">
        <w:t xml:space="preserve"> </w:t>
      </w:r>
      <w:r w:rsidRPr="001B0929">
        <w:t>Liste</w:t>
      </w:r>
      <w:r w:rsidR="0090071C">
        <w:t xml:space="preserve"> </w:t>
      </w:r>
      <w:r w:rsidRPr="001B0929">
        <w:t>angezeigt,</w:t>
      </w:r>
      <w:r w:rsidR="0090071C">
        <w:t xml:space="preserve"> </w:t>
      </w:r>
      <w:r w:rsidRPr="001B0929">
        <w:t>sodass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alle</w:t>
      </w:r>
      <w:r w:rsidR="0090071C">
        <w:t xml:space="preserve"> </w:t>
      </w:r>
      <w:r w:rsidRPr="001B0929">
        <w:t>Optionen</w:t>
      </w:r>
      <w:r w:rsidR="0090071C">
        <w:t xml:space="preserve"> </w:t>
      </w:r>
      <w:r w:rsidRPr="001B0929">
        <w:t>überprüfen</w:t>
      </w:r>
      <w:r w:rsidR="0090071C">
        <w:t xml:space="preserve"> </w:t>
      </w:r>
      <w:r w:rsidRPr="001B0929">
        <w:t>können,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angepasst</w:t>
      </w:r>
      <w:r w:rsidR="0090071C">
        <w:t xml:space="preserve"> </w:t>
      </w:r>
      <w:r w:rsidRPr="001B0929">
        <w:t>oder</w:t>
      </w:r>
      <w:r w:rsidR="0090071C">
        <w:t xml:space="preserve"> </w:t>
      </w:r>
      <w:r w:rsidRPr="001B0929">
        <w:t>bei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Standardeinstellung</w:t>
      </w:r>
      <w:r w:rsidR="0090071C">
        <w:t xml:space="preserve"> </w:t>
      </w:r>
      <w:r w:rsidRPr="001B0929">
        <w:t>belassen</w:t>
      </w:r>
      <w:r w:rsidR="0090071C">
        <w:t xml:space="preserve"> </w:t>
      </w:r>
      <w:r w:rsidRPr="001B0929">
        <w:t>haben.</w:t>
      </w:r>
      <w:r w:rsidR="0090071C">
        <w:t xml:space="preserve"> </w:t>
      </w:r>
      <w:r w:rsidRPr="001B0929">
        <w:t>Wenn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fertig</w:t>
      </w:r>
      <w:r w:rsidR="0090071C">
        <w:t xml:space="preserve"> </w:t>
      </w:r>
      <w:r w:rsidRPr="001B0929">
        <w:t>sind,</w:t>
      </w:r>
      <w:r w:rsidR="0090071C">
        <w:t xml:space="preserve"> </w:t>
      </w:r>
      <w:r w:rsidRPr="001B0929">
        <w:t>wählen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Schaltfläche</w:t>
      </w:r>
      <w:r w:rsidR="0090071C">
        <w:t xml:space="preserve"> </w:t>
      </w:r>
      <w:r w:rsidRPr="001B0929">
        <w:rPr>
          <w:b/>
          <w:bCs/>
        </w:rPr>
        <w:t>Erstellen</w:t>
      </w:r>
      <w:r w:rsidR="0090071C">
        <w:t xml:space="preserve"> </w:t>
      </w:r>
      <w:r w:rsidRPr="001B0929">
        <w:t>aus.</w:t>
      </w:r>
    </w:p>
    <w:p w14:paraId="6855F38C" w14:textId="6FE27FB6" w:rsidR="001B0929" w:rsidRPr="001B0929" w:rsidRDefault="001B0929" w:rsidP="001B0929">
      <w:r w:rsidRPr="001B0929">
        <w:t>Nachdem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Standardanmeldeumgebung</w:t>
      </w:r>
      <w:r w:rsidR="0090071C">
        <w:t xml:space="preserve"> </w:t>
      </w:r>
      <w:r w:rsidRPr="001B0929">
        <w:t>erstellt</w:t>
      </w:r>
      <w:r w:rsidR="0090071C">
        <w:t xml:space="preserve"> </w:t>
      </w:r>
      <w:r w:rsidRPr="001B0929">
        <w:t>wurde,</w:t>
      </w:r>
      <w:r w:rsidR="0090071C">
        <w:t xml:space="preserve"> </w:t>
      </w:r>
      <w:r w:rsidRPr="001B0929">
        <w:t>wählen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Schaltfläche</w:t>
      </w:r>
      <w:r w:rsidR="0090071C">
        <w:t xml:space="preserve"> </w:t>
      </w:r>
      <w:r w:rsidRPr="001B0929">
        <w:rPr>
          <w:b/>
          <w:bCs/>
        </w:rPr>
        <w:t>Bearbeiten</w:t>
      </w:r>
      <w:r w:rsidR="0090071C">
        <w:t xml:space="preserve"> </w:t>
      </w:r>
      <w:r w:rsidRPr="001B0929">
        <w:t>aus,</w:t>
      </w:r>
      <w:r w:rsidR="0090071C">
        <w:t xml:space="preserve"> </w:t>
      </w:r>
      <w:r w:rsidRPr="001B0929">
        <w:t>um</w:t>
      </w:r>
      <w:r w:rsidR="0090071C">
        <w:t xml:space="preserve"> </w:t>
      </w:r>
      <w:r w:rsidRPr="001B0929">
        <w:t>Änderungen</w:t>
      </w:r>
      <w:r w:rsidR="0090071C">
        <w:t xml:space="preserve"> </w:t>
      </w:r>
      <w:r w:rsidRPr="001B0929">
        <w:t>vorzunehmen.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können</w:t>
      </w:r>
      <w:r w:rsidR="0090071C">
        <w:t xml:space="preserve"> </w:t>
      </w:r>
      <w:r w:rsidRPr="001B0929">
        <w:t>eine</w:t>
      </w:r>
      <w:r w:rsidR="0090071C">
        <w:t xml:space="preserve"> </w:t>
      </w:r>
      <w:r w:rsidRPr="001B0929">
        <w:t>Standardanmeldeumgebung</w:t>
      </w:r>
      <w:r w:rsidR="0090071C">
        <w:t xml:space="preserve"> </w:t>
      </w:r>
      <w:r w:rsidRPr="001B0929">
        <w:t>nach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Erstellung</w:t>
      </w:r>
      <w:r w:rsidR="0090071C">
        <w:t xml:space="preserve"> </w:t>
      </w:r>
      <w:r w:rsidRPr="001B0929">
        <w:t>nicht</w:t>
      </w:r>
      <w:r w:rsidR="0090071C">
        <w:t xml:space="preserve"> </w:t>
      </w:r>
      <w:r w:rsidRPr="001B0929">
        <w:t>löschen,</w:t>
      </w:r>
      <w:r w:rsidR="0090071C">
        <w:t xml:space="preserve"> </w:t>
      </w:r>
      <w:r w:rsidRPr="001B0929">
        <w:t>aber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können</w:t>
      </w:r>
      <w:r w:rsidR="0090071C">
        <w:t xml:space="preserve"> </w:t>
      </w:r>
      <w:r w:rsidRPr="001B0929">
        <w:t>alle</w:t>
      </w:r>
      <w:r w:rsidR="0090071C">
        <w:t xml:space="preserve"> </w:t>
      </w:r>
      <w:r w:rsidRPr="001B0929">
        <w:t>benutzerdefinierten</w:t>
      </w:r>
      <w:r w:rsidR="0090071C">
        <w:t xml:space="preserve"> </w:t>
      </w:r>
      <w:r w:rsidRPr="001B0929">
        <w:t>Einstellungen</w:t>
      </w:r>
      <w:r w:rsidR="0090071C">
        <w:t xml:space="preserve"> </w:t>
      </w:r>
      <w:r w:rsidRPr="001B0929">
        <w:t>entfernen.</w:t>
      </w:r>
    </w:p>
    <w:p w14:paraId="446D219E" w14:textId="26CEFF4A" w:rsidR="001B0929" w:rsidRPr="0034189F" w:rsidRDefault="001B0929" w:rsidP="00F00056">
      <w:pPr>
        <w:pStyle w:val="berschrift3"/>
      </w:pPr>
      <w:bookmarkStart w:id="10" w:name="_Toc150097003"/>
      <w:r w:rsidRPr="0034189F">
        <w:t>Anpassen</w:t>
      </w:r>
      <w:r w:rsidR="0090071C" w:rsidRPr="0034189F">
        <w:t xml:space="preserve"> </w:t>
      </w:r>
      <w:r w:rsidRPr="0034189F">
        <w:t>der</w:t>
      </w:r>
      <w:r w:rsidR="0090071C" w:rsidRPr="0034189F">
        <w:t xml:space="preserve"> </w:t>
      </w:r>
      <w:r w:rsidRPr="0034189F">
        <w:t>Anmeldeoberfläche</w:t>
      </w:r>
      <w:r w:rsidR="0090071C" w:rsidRPr="0034189F">
        <w:t xml:space="preserve"> </w:t>
      </w:r>
      <w:r w:rsidRPr="0034189F">
        <w:t>nach</w:t>
      </w:r>
      <w:r w:rsidR="0090071C" w:rsidRPr="0034189F">
        <w:t xml:space="preserve"> </w:t>
      </w:r>
      <w:r w:rsidRPr="0034189F">
        <w:t>Browsersprache</w:t>
      </w:r>
      <w:bookmarkEnd w:id="10"/>
    </w:p>
    <w:p w14:paraId="29AF897C" w14:textId="63268824" w:rsidR="001B0929" w:rsidRDefault="001B0929" w:rsidP="001B0929">
      <w:r w:rsidRPr="001B0929">
        <w:t>Sie</w:t>
      </w:r>
      <w:r w:rsidR="0090071C">
        <w:t xml:space="preserve"> </w:t>
      </w:r>
      <w:r w:rsidRPr="001B0929">
        <w:t>können</w:t>
      </w:r>
      <w:r w:rsidR="0090071C">
        <w:t xml:space="preserve"> </w:t>
      </w:r>
      <w:r w:rsidRPr="001B0929">
        <w:t>eine</w:t>
      </w:r>
      <w:r w:rsidR="0090071C">
        <w:t xml:space="preserve"> </w:t>
      </w:r>
      <w:r w:rsidRPr="001B0929">
        <w:t>personalisierte</w:t>
      </w:r>
      <w:r w:rsidR="0090071C">
        <w:t xml:space="preserve"> </w:t>
      </w:r>
      <w:r w:rsidRPr="001B0929">
        <w:t>Anmeldeoberfläche</w:t>
      </w:r>
      <w:r w:rsidR="0090071C">
        <w:t xml:space="preserve"> </w:t>
      </w:r>
      <w:r w:rsidRPr="001B0929">
        <w:t>für</w:t>
      </w:r>
      <w:r w:rsidR="0090071C">
        <w:t xml:space="preserve"> </w:t>
      </w:r>
      <w:r w:rsidRPr="001B0929">
        <w:t>Benutzer*innen</w:t>
      </w:r>
      <w:r w:rsidR="0090071C">
        <w:t xml:space="preserve"> </w:t>
      </w:r>
      <w:r w:rsidRPr="001B0929">
        <w:t>erstellen,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sich</w:t>
      </w:r>
      <w:r w:rsidR="0090071C">
        <w:t xml:space="preserve"> </w:t>
      </w:r>
      <w:r w:rsidRPr="001B0929">
        <w:t>mit</w:t>
      </w:r>
      <w:r w:rsidR="0090071C">
        <w:t xml:space="preserve"> </w:t>
      </w:r>
      <w:r w:rsidRPr="001B0929">
        <w:t>einer</w:t>
      </w:r>
      <w:r w:rsidR="0090071C">
        <w:t xml:space="preserve"> </w:t>
      </w:r>
      <w:r w:rsidRPr="001B0929">
        <w:t>bestimmten</w:t>
      </w:r>
      <w:r w:rsidR="0090071C">
        <w:t xml:space="preserve"> </w:t>
      </w:r>
      <w:r w:rsidRPr="001B0929">
        <w:t>Browsersprache</w:t>
      </w:r>
      <w:r w:rsidR="0090071C">
        <w:t xml:space="preserve"> </w:t>
      </w:r>
      <w:r w:rsidRPr="001B0929">
        <w:t>anmelden,</w:t>
      </w:r>
      <w:r w:rsidR="0090071C">
        <w:t xml:space="preserve"> </w:t>
      </w:r>
      <w:r w:rsidRPr="001B0929">
        <w:t>indem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die</w:t>
      </w:r>
      <w:r w:rsidR="0090071C">
        <w:t xml:space="preserve"> </w:t>
      </w:r>
      <w:proofErr w:type="spellStart"/>
      <w:r w:rsidRPr="001B0929">
        <w:t>Brandingelemente</w:t>
      </w:r>
      <w:proofErr w:type="spellEnd"/>
      <w:r w:rsidR="0090071C">
        <w:t xml:space="preserve"> </w:t>
      </w:r>
      <w:r w:rsidRPr="001B0929">
        <w:t>für</w:t>
      </w:r>
      <w:r w:rsidR="0090071C">
        <w:t xml:space="preserve"> </w:t>
      </w:r>
      <w:r w:rsidRPr="001B0929">
        <w:t>diese</w:t>
      </w:r>
      <w:r w:rsidR="0090071C">
        <w:t xml:space="preserve"> </w:t>
      </w:r>
      <w:r w:rsidRPr="001B0929">
        <w:t>Browsersprache</w:t>
      </w:r>
      <w:r w:rsidR="0090071C">
        <w:t xml:space="preserve"> </w:t>
      </w:r>
      <w:r w:rsidRPr="001B0929">
        <w:t>anpassen.</w:t>
      </w:r>
      <w:r w:rsidR="0090071C">
        <w:t xml:space="preserve"> </w:t>
      </w:r>
      <w:r w:rsidRPr="001B0929">
        <w:t>Diese</w:t>
      </w:r>
      <w:r w:rsidR="0090071C">
        <w:t xml:space="preserve"> </w:t>
      </w:r>
      <w:r w:rsidRPr="001B0929">
        <w:t>Anpassung</w:t>
      </w:r>
      <w:r w:rsidR="0090071C">
        <w:t xml:space="preserve"> </w:t>
      </w:r>
      <w:r w:rsidRPr="001B0929">
        <w:t>überschreibt</w:t>
      </w:r>
      <w:r w:rsidR="0090071C">
        <w:t xml:space="preserve"> </w:t>
      </w:r>
      <w:r w:rsidRPr="001B0929">
        <w:t>alle</w:t>
      </w:r>
      <w:r w:rsidR="0090071C">
        <w:t xml:space="preserve"> </w:t>
      </w:r>
      <w:r w:rsidRPr="001B0929">
        <w:t>Konfigurationen,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für</w:t>
      </w:r>
      <w:r w:rsidR="0090071C">
        <w:t xml:space="preserve"> </w:t>
      </w:r>
      <w:r w:rsidRPr="001B0929">
        <w:t>das</w:t>
      </w:r>
      <w:r w:rsidR="0090071C">
        <w:t xml:space="preserve"> </w:t>
      </w:r>
      <w:r w:rsidRPr="001B0929">
        <w:t>Standardbranding</w:t>
      </w:r>
      <w:r w:rsidR="0090071C">
        <w:t xml:space="preserve"> </w:t>
      </w:r>
      <w:r w:rsidRPr="001B0929">
        <w:t>vorgenommen</w:t>
      </w:r>
      <w:r w:rsidR="0090071C">
        <w:t xml:space="preserve"> </w:t>
      </w:r>
      <w:r w:rsidRPr="001B0929">
        <w:t>wurden.</w:t>
      </w:r>
      <w:r w:rsidR="0090071C">
        <w:t xml:space="preserve"> </w:t>
      </w:r>
      <w:r w:rsidRPr="001B0929">
        <w:t>Wenn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keine</w:t>
      </w:r>
      <w:r w:rsidR="0090071C">
        <w:t xml:space="preserve"> </w:t>
      </w:r>
      <w:r w:rsidRPr="001B0929">
        <w:t>Änderungen</w:t>
      </w:r>
      <w:r w:rsidR="0090071C">
        <w:t xml:space="preserve"> </w:t>
      </w:r>
      <w:r w:rsidRPr="001B0929">
        <w:t>an</w:t>
      </w:r>
      <w:r w:rsidR="0090071C">
        <w:t xml:space="preserve"> </w:t>
      </w:r>
      <w:r w:rsidRPr="001B0929">
        <w:t>den</w:t>
      </w:r>
      <w:r w:rsidR="0090071C">
        <w:t xml:space="preserve"> </w:t>
      </w:r>
      <w:r w:rsidRPr="001B0929">
        <w:t>Elementen</w:t>
      </w:r>
      <w:r w:rsidR="0090071C">
        <w:t xml:space="preserve"> </w:t>
      </w:r>
      <w:r w:rsidRPr="001B0929">
        <w:t>vornehmen,</w:t>
      </w:r>
      <w:r w:rsidR="0090071C">
        <w:t xml:space="preserve"> </w:t>
      </w:r>
      <w:r w:rsidRPr="001B0929">
        <w:t>werden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Standardelemente</w:t>
      </w:r>
      <w:r w:rsidR="0090071C">
        <w:t xml:space="preserve"> </w:t>
      </w:r>
      <w:r w:rsidRPr="001B0929">
        <w:t>angezeigt.</w:t>
      </w:r>
    </w:p>
    <w:p w14:paraId="4D889CC0" w14:textId="77777777" w:rsidR="0034189F" w:rsidRDefault="0034189F" w:rsidP="001B0929"/>
    <w:p w14:paraId="45C6777A" w14:textId="3E657F37" w:rsidR="0034189F" w:rsidRPr="001B0929" w:rsidRDefault="00B4727F" w:rsidP="001B0929">
      <w:r>
        <w:rPr>
          <w:noProof/>
        </w:rPr>
        <w:lastRenderedPageBreak/>
        <w:drawing>
          <wp:inline distT="0" distB="0" distL="0" distR="0" wp14:anchorId="56CE2756" wp14:editId="23F64898">
            <wp:extent cx="5760720" cy="3524250"/>
            <wp:effectExtent l="0" t="0" r="0" b="0"/>
            <wp:docPr id="2013938358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38358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20C7" w14:textId="33D9E149" w:rsidR="001B0929" w:rsidRPr="001B0929" w:rsidRDefault="001B0929" w:rsidP="0034189F">
      <w:pPr>
        <w:pStyle w:val="AufzhlungVirtualschoolVariante1"/>
      </w:pPr>
      <w:r w:rsidRPr="001B0929">
        <w:t>Melden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sich</w:t>
      </w:r>
      <w:r w:rsidR="0090071C">
        <w:t xml:space="preserve"> </w:t>
      </w:r>
      <w:r w:rsidRPr="001B0929">
        <w:t>beim</w:t>
      </w:r>
      <w:r w:rsidR="0090071C">
        <w:t xml:space="preserve"> </w:t>
      </w:r>
      <w:hyperlink r:id="rId41" w:history="1">
        <w:r w:rsidRPr="001B0929">
          <w:rPr>
            <w:rStyle w:val="Hyperlink"/>
          </w:rPr>
          <w:t>Microsoft</w:t>
        </w:r>
        <w:r w:rsidR="0090071C">
          <w:rPr>
            <w:rStyle w:val="Hyperlink"/>
          </w:rPr>
          <w:t xml:space="preserve"> </w:t>
        </w:r>
        <w:proofErr w:type="spellStart"/>
        <w:r w:rsidRPr="001B0929">
          <w:rPr>
            <w:rStyle w:val="Hyperlink"/>
          </w:rPr>
          <w:t>Entra</w:t>
        </w:r>
        <w:proofErr w:type="spellEnd"/>
        <w:r w:rsidRPr="001B0929">
          <w:rPr>
            <w:rStyle w:val="Hyperlink"/>
          </w:rPr>
          <w:t>-Admin</w:t>
        </w:r>
        <w:r w:rsidR="0090071C">
          <w:rPr>
            <w:rStyle w:val="Hyperlink"/>
          </w:rPr>
          <w:t xml:space="preserve"> </w:t>
        </w:r>
        <w:r w:rsidRPr="001B0929">
          <w:rPr>
            <w:rStyle w:val="Hyperlink"/>
          </w:rPr>
          <w:t>Center</w:t>
        </w:r>
      </w:hyperlink>
      <w:r w:rsidR="0090071C">
        <w:t xml:space="preserve"> </w:t>
      </w:r>
      <w:r w:rsidRPr="001B0929">
        <w:t>als</w:t>
      </w:r>
      <w:r w:rsidR="0090071C">
        <w:t xml:space="preserve"> </w:t>
      </w:r>
      <w:hyperlink r:id="rId42" w:anchor="global-administrator" w:history="1">
        <w:r w:rsidRPr="001B0929">
          <w:rPr>
            <w:rStyle w:val="Hyperlink"/>
          </w:rPr>
          <w:t>Globaler</w:t>
        </w:r>
        <w:r w:rsidR="0090071C">
          <w:rPr>
            <w:rStyle w:val="Hyperlink"/>
          </w:rPr>
          <w:t xml:space="preserve"> </w:t>
        </w:r>
        <w:r w:rsidRPr="001B0929">
          <w:rPr>
            <w:rStyle w:val="Hyperlink"/>
          </w:rPr>
          <w:t>Administrator</w:t>
        </w:r>
      </w:hyperlink>
      <w:r w:rsidR="0090071C">
        <w:t xml:space="preserve"> </w:t>
      </w:r>
      <w:r w:rsidRPr="001B0929">
        <w:t>an.</w:t>
      </w:r>
    </w:p>
    <w:p w14:paraId="27085E1E" w14:textId="5DAD7867" w:rsidR="001B0929" w:rsidRPr="001B0929" w:rsidRDefault="001B0929" w:rsidP="0034189F">
      <w:pPr>
        <w:pStyle w:val="AufzhlungVirtualschoolVariante1"/>
      </w:pPr>
      <w:r w:rsidRPr="001B0929">
        <w:t>Navigieren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zu</w:t>
      </w:r>
      <w:r w:rsidR="0090071C">
        <w:t xml:space="preserve"> </w:t>
      </w:r>
      <w:r w:rsidRPr="001B0929">
        <w:rPr>
          <w:b/>
          <w:bCs/>
        </w:rPr>
        <w:t>Identität</w:t>
      </w:r>
      <w:r w:rsidRPr="001B0929">
        <w:t>&gt;</w:t>
      </w:r>
      <w:r w:rsidRPr="001B0929">
        <w:rPr>
          <w:b/>
          <w:bCs/>
        </w:rPr>
        <w:t>Benutzeroberflächen</w:t>
      </w:r>
      <w:r w:rsidRPr="001B0929">
        <w:t>&gt;</w:t>
      </w:r>
      <w:r w:rsidRPr="001B0929">
        <w:rPr>
          <w:b/>
          <w:bCs/>
        </w:rPr>
        <w:t>Unternehmensbranding</w:t>
      </w:r>
      <w:r w:rsidRPr="001B0929">
        <w:t>.</w:t>
      </w:r>
    </w:p>
    <w:p w14:paraId="070F66FD" w14:textId="2AF45994" w:rsidR="001B0929" w:rsidRPr="001B0929" w:rsidRDefault="001B0929" w:rsidP="0034189F">
      <w:pPr>
        <w:pStyle w:val="AufzhlungVirtualschoolVariante1"/>
      </w:pPr>
      <w:r w:rsidRPr="001B0929">
        <w:t>Wählen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rPr>
          <w:b/>
          <w:bCs/>
        </w:rPr>
        <w:t>Browsersprache</w:t>
      </w:r>
      <w:r w:rsidR="0090071C">
        <w:rPr>
          <w:b/>
          <w:bCs/>
        </w:rPr>
        <w:t xml:space="preserve"> </w:t>
      </w:r>
      <w:r w:rsidRPr="001B0929">
        <w:rPr>
          <w:b/>
          <w:bCs/>
        </w:rPr>
        <w:t>hinzufügen</w:t>
      </w:r>
      <w:r w:rsidRPr="001B0929">
        <w:t>.</w:t>
      </w:r>
    </w:p>
    <w:p w14:paraId="5B56A72F" w14:textId="77777777" w:rsidR="0034189F" w:rsidRDefault="0034189F" w:rsidP="001B0929"/>
    <w:p w14:paraId="74EEB353" w14:textId="03C2983A" w:rsidR="001B0929" w:rsidRPr="001B0929" w:rsidRDefault="001B0929" w:rsidP="001B0929">
      <w:r w:rsidRPr="001B0929">
        <w:t>Das</w:t>
      </w:r>
      <w:r w:rsidR="0090071C">
        <w:t xml:space="preserve"> </w:t>
      </w:r>
      <w:r w:rsidRPr="001B0929">
        <w:t>Verfahren</w:t>
      </w:r>
      <w:r w:rsidR="0090071C">
        <w:t xml:space="preserve"> </w:t>
      </w:r>
      <w:r w:rsidRPr="001B0929">
        <w:t>zum</w:t>
      </w:r>
      <w:r w:rsidR="0090071C">
        <w:t xml:space="preserve"> </w:t>
      </w:r>
      <w:r w:rsidRPr="001B0929">
        <w:t>Anpassen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Benutzeroberfläche</w:t>
      </w:r>
      <w:r w:rsidR="0090071C">
        <w:t xml:space="preserve"> </w:t>
      </w:r>
      <w:r w:rsidRPr="001B0929">
        <w:t>ist</w:t>
      </w:r>
      <w:r w:rsidR="0090071C">
        <w:t xml:space="preserve"> </w:t>
      </w:r>
      <w:r w:rsidRPr="001B0929">
        <w:t>mit</w:t>
      </w:r>
      <w:r w:rsidR="0090071C">
        <w:t xml:space="preserve"> </w:t>
      </w:r>
      <w:r w:rsidRPr="001B0929">
        <w:t>dem</w:t>
      </w:r>
      <w:r w:rsidR="0090071C">
        <w:t xml:space="preserve"> </w:t>
      </w:r>
      <w:r w:rsidRPr="001B0929">
        <w:t>für</w:t>
      </w:r>
      <w:r w:rsidR="0090071C">
        <w:t xml:space="preserve"> </w:t>
      </w:r>
      <w:r w:rsidRPr="001B0929">
        <w:t>die</w:t>
      </w:r>
      <w:r w:rsidR="0090071C">
        <w:t xml:space="preserve"> </w:t>
      </w:r>
      <w:hyperlink r:id="rId43" w:anchor="basics" w:history="1">
        <w:r w:rsidRPr="001B0929">
          <w:rPr>
            <w:rStyle w:val="Hyperlink"/>
          </w:rPr>
          <w:t>Standardanmeldeumgebung</w:t>
        </w:r>
      </w:hyperlink>
      <w:r w:rsidR="0090071C">
        <w:t xml:space="preserve"> </w:t>
      </w:r>
      <w:r w:rsidRPr="001B0929">
        <w:t>identisch,</w:t>
      </w:r>
      <w:r w:rsidR="0090071C">
        <w:t xml:space="preserve"> </w:t>
      </w:r>
      <w:r w:rsidRPr="001B0929">
        <w:t>jedoch</w:t>
      </w:r>
      <w:r w:rsidR="0090071C">
        <w:t xml:space="preserve"> </w:t>
      </w:r>
      <w:r w:rsidRPr="001B0929">
        <w:t>mit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Ausnahme,</w:t>
      </w:r>
      <w:r w:rsidR="0090071C">
        <w:t xml:space="preserve"> </w:t>
      </w:r>
      <w:r w:rsidRPr="001B0929">
        <w:t>dass</w:t>
      </w:r>
      <w:r w:rsidR="0090071C">
        <w:t xml:space="preserve"> </w:t>
      </w:r>
      <w:r w:rsidRPr="001B0929">
        <w:t>Sie</w:t>
      </w:r>
      <w:r w:rsidR="0090071C">
        <w:t xml:space="preserve"> </w:t>
      </w:r>
      <w:r w:rsidRPr="001B0929">
        <w:t>eine</w:t>
      </w:r>
      <w:r w:rsidR="0090071C">
        <w:t xml:space="preserve"> </w:t>
      </w:r>
      <w:r w:rsidRPr="001B0929">
        <w:t>Sprache</w:t>
      </w:r>
      <w:r w:rsidR="0090071C">
        <w:t xml:space="preserve"> </w:t>
      </w:r>
      <w:r w:rsidRPr="001B0929">
        <w:t>aus</w:t>
      </w:r>
      <w:r w:rsidR="0090071C">
        <w:t xml:space="preserve"> </w:t>
      </w:r>
      <w:r w:rsidRPr="001B0929">
        <w:t>der</w:t>
      </w:r>
      <w:r w:rsidR="0090071C">
        <w:t xml:space="preserve"> </w:t>
      </w:r>
      <w:r w:rsidRPr="001B0929">
        <w:t>Dropdownliste</w:t>
      </w:r>
      <w:r w:rsidR="0090071C">
        <w:t xml:space="preserve"> </w:t>
      </w:r>
      <w:r w:rsidRPr="001B0929">
        <w:t>im</w:t>
      </w:r>
      <w:r w:rsidR="0090071C">
        <w:t xml:space="preserve"> </w:t>
      </w:r>
      <w:r w:rsidRPr="001B0929">
        <w:t>Abschnitt</w:t>
      </w:r>
      <w:r w:rsidR="0090071C">
        <w:t xml:space="preserve"> </w:t>
      </w:r>
      <w:r w:rsidRPr="001B0929">
        <w:rPr>
          <w:b/>
          <w:bCs/>
        </w:rPr>
        <w:t>Grundeinstellungen</w:t>
      </w:r>
      <w:r w:rsidR="0090071C">
        <w:t xml:space="preserve"> </w:t>
      </w:r>
      <w:r w:rsidRPr="001B0929">
        <w:t>auswählen</w:t>
      </w:r>
      <w:r w:rsidR="0090071C">
        <w:t xml:space="preserve"> </w:t>
      </w:r>
      <w:r w:rsidRPr="001B0929">
        <w:t>müssen.</w:t>
      </w:r>
      <w:r w:rsidR="0090071C">
        <w:t xml:space="preserve"> </w:t>
      </w:r>
      <w:r w:rsidRPr="001B0929">
        <w:t>Es</w:t>
      </w:r>
      <w:r w:rsidR="0090071C">
        <w:t xml:space="preserve"> </w:t>
      </w:r>
      <w:r w:rsidRPr="001B0929">
        <w:t>wird</w:t>
      </w:r>
      <w:r w:rsidR="0090071C">
        <w:t xml:space="preserve"> </w:t>
      </w:r>
      <w:r w:rsidRPr="001B0929">
        <w:t>empfohlen,</w:t>
      </w:r>
      <w:r w:rsidR="0090071C">
        <w:t xml:space="preserve"> </w:t>
      </w:r>
      <w:r w:rsidRPr="001B0929">
        <w:t>benutzerdefinierten</w:t>
      </w:r>
      <w:r w:rsidR="0090071C">
        <w:t xml:space="preserve"> </w:t>
      </w:r>
      <w:r w:rsidRPr="001B0929">
        <w:t>Text</w:t>
      </w:r>
      <w:r w:rsidR="0090071C">
        <w:t xml:space="preserve"> </w:t>
      </w:r>
      <w:r w:rsidRPr="001B0929">
        <w:t>in</w:t>
      </w:r>
      <w:r w:rsidR="0090071C">
        <w:t xml:space="preserve"> </w:t>
      </w:r>
      <w:r w:rsidRPr="001B0929">
        <w:t>denselben</w:t>
      </w:r>
      <w:r w:rsidR="0090071C">
        <w:t xml:space="preserve"> </w:t>
      </w:r>
      <w:r w:rsidRPr="001B0929">
        <w:t>Bereichen</w:t>
      </w:r>
      <w:r w:rsidR="0090071C">
        <w:t xml:space="preserve"> </w:t>
      </w:r>
      <w:r w:rsidRPr="001B0929">
        <w:t>wie</w:t>
      </w:r>
      <w:r w:rsidR="0090071C">
        <w:t xml:space="preserve"> </w:t>
      </w:r>
      <w:r w:rsidRPr="001B0929">
        <w:t>bei</w:t>
      </w:r>
      <w:r w:rsidR="0090071C">
        <w:t xml:space="preserve"> </w:t>
      </w:r>
      <w:r w:rsidRPr="001B0929">
        <w:t>Ihrer</w:t>
      </w:r>
      <w:r w:rsidR="0090071C">
        <w:t xml:space="preserve"> </w:t>
      </w:r>
      <w:r w:rsidRPr="001B0929">
        <w:t>Standardanmeldeumgebung</w:t>
      </w:r>
      <w:r w:rsidR="0090071C">
        <w:t xml:space="preserve"> </w:t>
      </w:r>
      <w:r w:rsidRPr="001B0929">
        <w:t>hinzuzufügen.</w:t>
      </w:r>
    </w:p>
    <w:p w14:paraId="046278EF" w14:textId="2D495871" w:rsidR="001B0929" w:rsidRPr="001B0929" w:rsidRDefault="001B0929" w:rsidP="001B0929">
      <w:r w:rsidRPr="001B0929">
        <w:t>Microsoft</w:t>
      </w:r>
      <w:r w:rsidR="0090071C">
        <w:t xml:space="preserve"> </w:t>
      </w:r>
      <w:proofErr w:type="spellStart"/>
      <w:r w:rsidRPr="001B0929">
        <w:t>Entra</w:t>
      </w:r>
      <w:proofErr w:type="spellEnd"/>
      <w:r w:rsidR="0090071C">
        <w:t xml:space="preserve"> </w:t>
      </w:r>
      <w:r w:rsidRPr="001B0929">
        <w:t>ID</w:t>
      </w:r>
      <w:r w:rsidR="0090071C">
        <w:t xml:space="preserve"> </w:t>
      </w:r>
      <w:r w:rsidRPr="001B0929">
        <w:t>unterstützt</w:t>
      </w:r>
      <w:r w:rsidR="0090071C">
        <w:t xml:space="preserve"> </w:t>
      </w:r>
      <w:r w:rsidRPr="001B0929">
        <w:t>Rechts-nach-links-Funktionen</w:t>
      </w:r>
      <w:r w:rsidR="0090071C">
        <w:t xml:space="preserve"> </w:t>
      </w:r>
      <w:r w:rsidRPr="001B0929">
        <w:t>für</w:t>
      </w:r>
      <w:r w:rsidR="0090071C">
        <w:t xml:space="preserve"> </w:t>
      </w:r>
      <w:r w:rsidRPr="001B0929">
        <w:t>Sprachen</w:t>
      </w:r>
      <w:r w:rsidR="0090071C">
        <w:t xml:space="preserve"> </w:t>
      </w:r>
      <w:r w:rsidRPr="001B0929">
        <w:t>wie</w:t>
      </w:r>
      <w:r w:rsidR="0090071C">
        <w:t xml:space="preserve"> </w:t>
      </w:r>
      <w:r w:rsidRPr="001B0929">
        <w:t>Arabisch</w:t>
      </w:r>
      <w:r w:rsidR="0090071C">
        <w:t xml:space="preserve"> </w:t>
      </w:r>
      <w:r w:rsidRPr="001B0929">
        <w:t>und</w:t>
      </w:r>
      <w:r w:rsidR="0090071C">
        <w:t xml:space="preserve"> </w:t>
      </w:r>
      <w:r w:rsidRPr="001B0929">
        <w:t>Hebräisch,</w:t>
      </w:r>
      <w:r w:rsidR="0090071C">
        <w:t xml:space="preserve"> </w:t>
      </w:r>
      <w:r w:rsidRPr="001B0929">
        <w:t>die</w:t>
      </w:r>
      <w:r w:rsidR="0090071C">
        <w:t xml:space="preserve"> </w:t>
      </w:r>
      <w:r w:rsidRPr="001B0929">
        <w:t>von</w:t>
      </w:r>
      <w:r w:rsidR="0090071C">
        <w:t xml:space="preserve"> </w:t>
      </w:r>
      <w:r w:rsidRPr="001B0929">
        <w:t>rechts</w:t>
      </w:r>
      <w:r w:rsidR="0090071C">
        <w:t xml:space="preserve"> </w:t>
      </w:r>
      <w:r w:rsidRPr="001B0929">
        <w:t>nach</w:t>
      </w:r>
      <w:r w:rsidR="0090071C">
        <w:t xml:space="preserve"> </w:t>
      </w:r>
      <w:r w:rsidRPr="001B0929">
        <w:t>links</w:t>
      </w:r>
      <w:r w:rsidR="0090071C">
        <w:t xml:space="preserve"> </w:t>
      </w:r>
      <w:r w:rsidRPr="001B0929">
        <w:t>gelesen</w:t>
      </w:r>
      <w:r w:rsidR="0090071C">
        <w:t xml:space="preserve"> </w:t>
      </w:r>
      <w:r w:rsidRPr="001B0929">
        <w:t>werden.</w:t>
      </w:r>
      <w:r w:rsidR="0090071C">
        <w:t xml:space="preserve"> </w:t>
      </w:r>
      <w:r w:rsidRPr="001B0929">
        <w:t>Das</w:t>
      </w:r>
      <w:r w:rsidR="0090071C">
        <w:t xml:space="preserve"> </w:t>
      </w:r>
      <w:r w:rsidRPr="001B0929">
        <w:t>Layout</w:t>
      </w:r>
      <w:r w:rsidR="0090071C">
        <w:t xml:space="preserve"> </w:t>
      </w:r>
      <w:r w:rsidRPr="001B0929">
        <w:t>wird</w:t>
      </w:r>
      <w:r w:rsidR="0090071C">
        <w:t xml:space="preserve"> </w:t>
      </w:r>
      <w:r w:rsidRPr="001B0929">
        <w:t>automatisch</w:t>
      </w:r>
      <w:r w:rsidR="0090071C">
        <w:t xml:space="preserve"> </w:t>
      </w:r>
      <w:r w:rsidRPr="001B0929">
        <w:t>angepasst,</w:t>
      </w:r>
      <w:r w:rsidR="0090071C">
        <w:t xml:space="preserve"> </w:t>
      </w:r>
      <w:r w:rsidRPr="001B0929">
        <w:t>basierend</w:t>
      </w:r>
      <w:r w:rsidR="0090071C">
        <w:t xml:space="preserve"> </w:t>
      </w:r>
      <w:r w:rsidRPr="001B0929">
        <w:t>auf</w:t>
      </w:r>
      <w:r w:rsidR="0090071C">
        <w:t xml:space="preserve"> </w:t>
      </w:r>
      <w:r w:rsidRPr="001B0929">
        <w:t>den</w:t>
      </w:r>
      <w:r w:rsidR="0090071C">
        <w:t xml:space="preserve"> </w:t>
      </w:r>
      <w:r w:rsidRPr="001B0929">
        <w:t>Browser-Einstellungen</w:t>
      </w:r>
      <w:r w:rsidR="0090071C">
        <w:t xml:space="preserve"> </w:t>
      </w:r>
      <w:r w:rsidRPr="001B0929">
        <w:t>des</w:t>
      </w:r>
      <w:r w:rsidR="0090071C">
        <w:t xml:space="preserve"> </w:t>
      </w:r>
      <w:r w:rsidRPr="001B0929">
        <w:t>Benutzers.</w:t>
      </w:r>
    </w:p>
    <w:sectPr w:rsidR="001B0929" w:rsidRPr="001B0929" w:rsidSect="00083BE4">
      <w:footerReference w:type="default" r:id="rId44"/>
      <w:footerReference w:type="first" r:id="rId45"/>
      <w:pgSz w:w="11906" w:h="16838"/>
      <w:pgMar w:top="1417" w:right="1417" w:bottom="1134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C193C" w14:textId="77777777" w:rsidR="003C4A36" w:rsidRDefault="003C4A36" w:rsidP="004C59DF">
      <w:pPr>
        <w:spacing w:after="0" w:line="240" w:lineRule="auto"/>
      </w:pPr>
      <w:r>
        <w:separator/>
      </w:r>
    </w:p>
  </w:endnote>
  <w:endnote w:type="continuationSeparator" w:id="0">
    <w:p w14:paraId="3B52FAE3" w14:textId="77777777" w:rsidR="003C4A36" w:rsidRDefault="003C4A36" w:rsidP="004C5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9626989"/>
      <w:docPartObj>
        <w:docPartGallery w:val="Page Numbers (Bottom of Page)"/>
        <w:docPartUnique/>
      </w:docPartObj>
    </w:sdtPr>
    <w:sdtContent>
      <w:p w14:paraId="07C90D4C" w14:textId="77777777" w:rsidR="004C59DF" w:rsidRPr="003B6FA3" w:rsidRDefault="00000000" w:rsidP="00F207E1">
        <w:pPr>
          <w:pStyle w:val="Fuzeile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C9B0B" w14:textId="77777777" w:rsidR="004C59DF" w:rsidRPr="00486014" w:rsidRDefault="004C59DF" w:rsidP="00AD4D1A">
    <w:pPr>
      <w:pStyle w:val="Fuzeile"/>
      <w:tabs>
        <w:tab w:val="clear" w:pos="4536"/>
        <w:tab w:val="clear" w:pos="9072"/>
        <w:tab w:val="left" w:pos="346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C993A" w14:textId="3ADA4039" w:rsidR="00F207E1" w:rsidRDefault="00000000" w:rsidP="00F207E1">
    <w:pPr>
      <w:pStyle w:val="Fuzeile"/>
    </w:pPr>
    <w:sdt>
      <w:sdtPr>
        <w:rPr>
          <w:rFonts w:ascii="Avenir Next LT Pro Light" w:hAnsi="Avenir Next LT Pro Light"/>
        </w:rPr>
        <w:alias w:val="Autor"/>
        <w:tag w:val=""/>
        <w:id w:val="957457608"/>
        <w:placeholder>
          <w:docPart w:val="23D2B133E82243029C379D598B15A49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0777D6">
          <w:rPr>
            <w:rFonts w:ascii="Avenir Next LT Pro Light" w:hAnsi="Avenir Next LT Pro Light"/>
          </w:rPr>
          <w:t>Bernhard Köck</w:t>
        </w:r>
      </w:sdtContent>
    </w:sdt>
    <w:r w:rsidR="00B726B9">
      <w:tab/>
    </w:r>
    <w:r w:rsidR="00B726B9">
      <w:tab/>
    </w:r>
    <w:sdt>
      <w:sdtPr>
        <w:rPr>
          <w:rFonts w:ascii="Avenir Next LT Pro Light" w:hAnsi="Avenir Next LT Pro Light"/>
        </w:rPr>
        <w:id w:val="-983772878"/>
        <w:docPartObj>
          <w:docPartGallery w:val="Page Numbers (Bottom of Page)"/>
          <w:docPartUnique/>
        </w:docPartObj>
      </w:sdtPr>
      <w:sdtContent>
        <w:r w:rsidR="00F207E1" w:rsidRPr="00900FFB">
          <w:rPr>
            <w:rFonts w:ascii="Avenir Next LT Pro Light" w:hAnsi="Avenir Next LT Pro Light"/>
          </w:rPr>
          <w:fldChar w:fldCharType="begin"/>
        </w:r>
        <w:r w:rsidR="00F207E1" w:rsidRPr="00900FFB">
          <w:rPr>
            <w:rFonts w:ascii="Avenir Next LT Pro Light" w:hAnsi="Avenir Next LT Pro Light"/>
          </w:rPr>
          <w:instrText>PAGE   \* MERGEFORMAT</w:instrText>
        </w:r>
        <w:r w:rsidR="00F207E1" w:rsidRPr="00900FFB">
          <w:rPr>
            <w:rFonts w:ascii="Avenir Next LT Pro Light" w:hAnsi="Avenir Next LT Pro Light"/>
          </w:rPr>
          <w:fldChar w:fldCharType="separate"/>
        </w:r>
        <w:r w:rsidR="00F207E1" w:rsidRPr="00900FFB">
          <w:rPr>
            <w:rFonts w:ascii="Avenir Next LT Pro Light" w:hAnsi="Avenir Next LT Pro Light"/>
            <w:lang w:val="de-DE"/>
          </w:rPr>
          <w:t>2</w:t>
        </w:r>
        <w:r w:rsidR="00F207E1" w:rsidRPr="00900FFB">
          <w:rPr>
            <w:rFonts w:ascii="Avenir Next LT Pro Light" w:hAnsi="Avenir Next LT Pro Light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963FA" w14:textId="141F2517" w:rsidR="00AD4D1A" w:rsidRPr="00486014" w:rsidRDefault="00000000" w:rsidP="00AD4D1A">
    <w:pPr>
      <w:pStyle w:val="Fuzeile"/>
      <w:tabs>
        <w:tab w:val="clear" w:pos="4536"/>
        <w:tab w:val="clear" w:pos="9072"/>
        <w:tab w:val="left" w:pos="3460"/>
      </w:tabs>
    </w:pPr>
    <w:sdt>
      <w:sdtPr>
        <w:alias w:val="Autor"/>
        <w:tag w:val=""/>
        <w:id w:val="-1884084367"/>
        <w:placeholder>
          <w:docPart w:val="52997DBD342E49FB8F10899BBAC484DF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0777D6">
          <w:t>Bernhard Köck</w:t>
        </w:r>
      </w:sdtContent>
    </w:sdt>
    <w:r w:rsidR="00083BE4">
      <w:ptab w:relativeTo="margin" w:alignment="center" w:leader="none"/>
    </w:r>
    <w:r w:rsidR="00083BE4">
      <w:ptab w:relativeTo="margin" w:alignment="right" w:leader="none"/>
    </w:r>
    <w:r w:rsidR="00083BE4">
      <w:fldChar w:fldCharType="begin"/>
    </w:r>
    <w:r w:rsidR="00083BE4">
      <w:instrText>PAGE   \* MERGEFORMAT</w:instrText>
    </w:r>
    <w:r w:rsidR="00083BE4">
      <w:fldChar w:fldCharType="separate"/>
    </w:r>
    <w:r w:rsidR="00083BE4">
      <w:rPr>
        <w:lang w:val="de-DE"/>
      </w:rPr>
      <w:t>1</w:t>
    </w:r>
    <w:r w:rsidR="00083BE4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ACCBE" w14:textId="77777777" w:rsidR="003C4A36" w:rsidRDefault="003C4A36" w:rsidP="004C59DF">
      <w:pPr>
        <w:spacing w:after="0" w:line="240" w:lineRule="auto"/>
      </w:pPr>
      <w:r>
        <w:separator/>
      </w:r>
    </w:p>
  </w:footnote>
  <w:footnote w:type="continuationSeparator" w:id="0">
    <w:p w14:paraId="20DDB327" w14:textId="77777777" w:rsidR="003C4A36" w:rsidRDefault="003C4A36" w:rsidP="004C59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A1145" w14:textId="2115303B" w:rsidR="00083BE4" w:rsidRPr="00CC1ED7" w:rsidRDefault="00CC1ED7">
    <w:pPr>
      <w:pStyle w:val="Kopfzeile"/>
      <w:rPr>
        <w:lang w:val="de-DE"/>
      </w:rPr>
    </w:pPr>
    <w:r>
      <w:rPr>
        <w:noProof/>
        <w:lang w:val="de-DE"/>
      </w:rPr>
      <w:drawing>
        <wp:anchor distT="0" distB="0" distL="114300" distR="114300" simplePos="0" relativeHeight="251659776" behindDoc="1" locked="0" layoutInCell="1" allowOverlap="1" wp14:anchorId="2FC2DC5B" wp14:editId="618C538B">
          <wp:simplePos x="0" y="0"/>
          <wp:positionH relativeFrom="margin">
            <wp:align>right</wp:align>
          </wp:positionH>
          <wp:positionV relativeFrom="paragraph">
            <wp:posOffset>-189230</wp:posOffset>
          </wp:positionV>
          <wp:extent cx="2059200" cy="633600"/>
          <wp:effectExtent l="0" t="0" r="0" b="0"/>
          <wp:wrapTight wrapText="bothSides">
            <wp:wrapPolygon edited="0">
              <wp:start x="0" y="0"/>
              <wp:lineTo x="0" y="20798"/>
              <wp:lineTo x="21387" y="20798"/>
              <wp:lineTo x="21387" y="0"/>
              <wp:lineTo x="0" y="0"/>
            </wp:wrapPolygon>
          </wp:wrapTight>
          <wp:docPr id="17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Grafik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9200" cy="63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rPr>
          <w:rFonts w:ascii="Avenir Next LT Pro" w:hAnsi="Avenir Next LT Pro"/>
          <w:lang w:val="de-DE"/>
        </w:rPr>
        <w:alias w:val="Titel"/>
        <w:tag w:val=""/>
        <w:id w:val="-93644906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5C068D">
          <w:rPr>
            <w:rFonts w:ascii="Avenir Next LT Pro" w:hAnsi="Avenir Next LT Pro"/>
            <w:lang w:val="de-DE"/>
          </w:rPr>
          <w:t xml:space="preserve">Microsoft </w:t>
        </w:r>
        <w:proofErr w:type="spellStart"/>
        <w:r w:rsidR="005C068D">
          <w:rPr>
            <w:rFonts w:ascii="Avenir Next LT Pro" w:hAnsi="Avenir Next LT Pro"/>
            <w:lang w:val="de-DE"/>
          </w:rPr>
          <w:t>Entra</w:t>
        </w:r>
        <w:proofErr w:type="spellEnd"/>
        <w:r w:rsidR="005C068D">
          <w:rPr>
            <w:rFonts w:ascii="Avenir Next LT Pro" w:hAnsi="Avenir Next LT Pro"/>
            <w:lang w:val="de-DE"/>
          </w:rPr>
          <w:t xml:space="preserve"> ID Konfigurieren des </w:t>
        </w:r>
        <w:proofErr w:type="spellStart"/>
        <w:r w:rsidR="005C068D">
          <w:rPr>
            <w:rFonts w:ascii="Avenir Next LT Pro" w:hAnsi="Avenir Next LT Pro"/>
            <w:lang w:val="de-DE"/>
          </w:rPr>
          <w:t>Unternehmensbrandings</w:t>
        </w:r>
        <w:proofErr w:type="spellEnd"/>
      </w:sdtContent>
    </w:sdt>
    <w:r>
      <w:rPr>
        <w:lang w:val="de-DE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B3614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E1F7E2E"/>
    <w:multiLevelType w:val="multilevel"/>
    <w:tmpl w:val="02DE5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EC4419"/>
    <w:multiLevelType w:val="multilevel"/>
    <w:tmpl w:val="5E2C1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A043FF"/>
    <w:multiLevelType w:val="multilevel"/>
    <w:tmpl w:val="9DB22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2D7099"/>
    <w:multiLevelType w:val="multilevel"/>
    <w:tmpl w:val="DF126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331FC0"/>
    <w:multiLevelType w:val="multilevel"/>
    <w:tmpl w:val="5B0EA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6028CF"/>
    <w:multiLevelType w:val="multilevel"/>
    <w:tmpl w:val="99E6A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F751AB"/>
    <w:multiLevelType w:val="hybridMultilevel"/>
    <w:tmpl w:val="8418ED24"/>
    <w:lvl w:ilvl="0" w:tplc="AB649570">
      <w:start w:val="1"/>
      <w:numFmt w:val="bullet"/>
      <w:pStyle w:val="AufzhlungVirtualschoolVariante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5F11A5"/>
    <w:multiLevelType w:val="multilevel"/>
    <w:tmpl w:val="24F058F6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48"/>
        </w:tabs>
        <w:ind w:left="16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8"/>
        </w:tabs>
        <w:ind w:left="23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8"/>
        </w:tabs>
        <w:ind w:left="30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8"/>
        </w:tabs>
        <w:ind w:left="38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8"/>
        </w:tabs>
        <w:ind w:left="45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8"/>
        </w:tabs>
        <w:ind w:left="52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8"/>
        </w:tabs>
        <w:ind w:left="59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8"/>
        </w:tabs>
        <w:ind w:left="668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CF3A81"/>
    <w:multiLevelType w:val="multilevel"/>
    <w:tmpl w:val="8DD0CE30"/>
    <w:lvl w:ilvl="0">
      <w:start w:val="1"/>
      <w:numFmt w:val="decimal"/>
      <w:pStyle w:val="berschrift1"/>
      <w:lvlText w:val="%1."/>
      <w:lvlJc w:val="left"/>
      <w:pPr>
        <w:ind w:left="0" w:firstLine="0"/>
      </w:pPr>
      <w:rPr>
        <w:rFonts w:hint="default"/>
        <w:b/>
        <w:bCs/>
      </w:rPr>
    </w:lvl>
    <w:lvl w:ilvl="1">
      <w:start w:val="1"/>
      <w:numFmt w:val="decimal"/>
      <w:pStyle w:val="berschrift2"/>
      <w:lvlText w:val="%1.%2.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pStyle w:val="berschrift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berschrift4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berschrift5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3D3674F8"/>
    <w:multiLevelType w:val="multilevel"/>
    <w:tmpl w:val="5A609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3A658E"/>
    <w:multiLevelType w:val="multilevel"/>
    <w:tmpl w:val="96B65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833FD0"/>
    <w:multiLevelType w:val="multilevel"/>
    <w:tmpl w:val="3A4A7154"/>
    <w:lvl w:ilvl="0">
      <w:start w:val="1"/>
      <w:numFmt w:val="bullet"/>
      <w:pStyle w:val="AufzhlungVariante3"/>
      <w:lvlText w:val=""/>
      <w:lvlJc w:val="left"/>
      <w:pPr>
        <w:ind w:left="360" w:hanging="360"/>
      </w:pPr>
      <w:rPr>
        <w:rFonts w:ascii="Symbol" w:hAnsi="Symbol" w:hint="default"/>
        <w:b w:val="0"/>
        <w:color w:val="auto"/>
        <w:sz w:val="24"/>
        <w:szCs w:val="24"/>
      </w:rPr>
    </w:lvl>
    <w:lvl w:ilvl="1">
      <w:start w:val="1"/>
      <w:numFmt w:val="bullet"/>
      <w:lvlText w:val=""/>
      <w:lvlJc w:val="left"/>
      <w:pPr>
        <w:ind w:left="794" w:hanging="397"/>
      </w:pPr>
      <w:rPr>
        <w:rFonts w:ascii="Symbol" w:hAnsi="Symbol" w:hint="default"/>
        <w:color w:val="ED7D31" w:themeColor="accent2"/>
        <w:sz w:val="24"/>
      </w:rPr>
    </w:lvl>
    <w:lvl w:ilvl="2">
      <w:start w:val="1"/>
      <w:numFmt w:val="bullet"/>
      <w:lvlText w:val=""/>
      <w:lvlJc w:val="left"/>
      <w:pPr>
        <w:ind w:left="1191" w:hanging="397"/>
      </w:pPr>
      <w:rPr>
        <w:rFonts w:ascii="Symbol" w:hAnsi="Symbol" w:hint="default"/>
        <w:color w:val="ED7D31" w:themeColor="accent2"/>
        <w:sz w:val="24"/>
      </w:rPr>
    </w:lvl>
    <w:lvl w:ilvl="3">
      <w:start w:val="1"/>
      <w:numFmt w:val="bullet"/>
      <w:lvlText w:val=""/>
      <w:lvlJc w:val="left"/>
      <w:pPr>
        <w:ind w:left="1588" w:hanging="397"/>
      </w:pPr>
      <w:rPr>
        <w:rFonts w:ascii="Symbol" w:hAnsi="Symbol" w:hint="default"/>
        <w:color w:val="ED7D31" w:themeColor="accent2"/>
        <w:sz w:val="24"/>
      </w:rPr>
    </w:lvl>
    <w:lvl w:ilvl="4">
      <w:start w:val="1"/>
      <w:numFmt w:val="bullet"/>
      <w:lvlText w:val=""/>
      <w:lvlJc w:val="left"/>
      <w:pPr>
        <w:ind w:left="1985" w:hanging="397"/>
      </w:pPr>
      <w:rPr>
        <w:rFonts w:ascii="Symbol" w:hAnsi="Symbol" w:hint="default"/>
        <w:color w:val="ED7D31" w:themeColor="accent2"/>
        <w:sz w:val="24"/>
      </w:rPr>
    </w:lvl>
    <w:lvl w:ilvl="5">
      <w:start w:val="1"/>
      <w:numFmt w:val="bullet"/>
      <w:lvlText w:val=""/>
      <w:lvlJc w:val="left"/>
      <w:pPr>
        <w:ind w:left="2382" w:hanging="397"/>
      </w:pPr>
      <w:rPr>
        <w:rFonts w:ascii="Symbol" w:hAnsi="Symbol" w:hint="default"/>
        <w:color w:val="ED7D31" w:themeColor="accent2"/>
        <w:sz w:val="24"/>
      </w:rPr>
    </w:lvl>
    <w:lvl w:ilvl="6">
      <w:start w:val="1"/>
      <w:numFmt w:val="bullet"/>
      <w:lvlText w:val=""/>
      <w:lvlJc w:val="left"/>
      <w:pPr>
        <w:ind w:left="2779" w:hanging="397"/>
      </w:pPr>
      <w:rPr>
        <w:rFonts w:ascii="Symbol" w:hAnsi="Symbol" w:hint="default"/>
        <w:color w:val="ED7D31" w:themeColor="accent2"/>
        <w:sz w:val="24"/>
      </w:rPr>
    </w:lvl>
    <w:lvl w:ilvl="7">
      <w:start w:val="1"/>
      <w:numFmt w:val="bullet"/>
      <w:lvlText w:val=""/>
      <w:lvlJc w:val="left"/>
      <w:pPr>
        <w:ind w:left="3176" w:hanging="397"/>
      </w:pPr>
      <w:rPr>
        <w:rFonts w:ascii="Symbol" w:hAnsi="Symbol" w:hint="default"/>
        <w:color w:val="ED7D31" w:themeColor="accent2"/>
        <w:sz w:val="24"/>
      </w:rPr>
    </w:lvl>
    <w:lvl w:ilvl="8">
      <w:start w:val="1"/>
      <w:numFmt w:val="bullet"/>
      <w:lvlText w:val=""/>
      <w:lvlJc w:val="left"/>
      <w:pPr>
        <w:ind w:left="3573" w:hanging="397"/>
      </w:pPr>
      <w:rPr>
        <w:rFonts w:ascii="Symbol" w:hAnsi="Symbol" w:hint="default"/>
        <w:color w:val="ED7D31" w:themeColor="accent2"/>
        <w:sz w:val="24"/>
      </w:rPr>
    </w:lvl>
  </w:abstractNum>
  <w:abstractNum w:abstractNumId="13" w15:restartNumberingAfterBreak="0">
    <w:nsid w:val="508952B1"/>
    <w:multiLevelType w:val="hybridMultilevel"/>
    <w:tmpl w:val="9C108116"/>
    <w:lvl w:ilvl="0" w:tplc="8AFEDEA2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726183"/>
    <w:multiLevelType w:val="hybridMultilevel"/>
    <w:tmpl w:val="1770A114"/>
    <w:lvl w:ilvl="0" w:tplc="15468FA2">
      <w:start w:val="1"/>
      <w:numFmt w:val="bullet"/>
      <w:pStyle w:val="AufzhlungVirtualschoolVariante1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BB1D84"/>
    <w:multiLevelType w:val="multilevel"/>
    <w:tmpl w:val="12CC8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5979C6"/>
    <w:multiLevelType w:val="multilevel"/>
    <w:tmpl w:val="DAB29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4726820">
    <w:abstractNumId w:val="13"/>
  </w:num>
  <w:num w:numId="2" w16cid:durableId="35663753">
    <w:abstractNumId w:val="0"/>
  </w:num>
  <w:num w:numId="3" w16cid:durableId="1539660536">
    <w:abstractNumId w:val="0"/>
  </w:num>
  <w:num w:numId="4" w16cid:durableId="801196276">
    <w:abstractNumId w:val="9"/>
  </w:num>
  <w:num w:numId="5" w16cid:durableId="66612768">
    <w:abstractNumId w:val="12"/>
  </w:num>
  <w:num w:numId="6" w16cid:durableId="599677635">
    <w:abstractNumId w:val="9"/>
  </w:num>
  <w:num w:numId="7" w16cid:durableId="902721292">
    <w:abstractNumId w:val="9"/>
  </w:num>
  <w:num w:numId="8" w16cid:durableId="1837454865">
    <w:abstractNumId w:val="9"/>
  </w:num>
  <w:num w:numId="9" w16cid:durableId="348221110">
    <w:abstractNumId w:val="9"/>
  </w:num>
  <w:num w:numId="10" w16cid:durableId="169880251">
    <w:abstractNumId w:val="9"/>
  </w:num>
  <w:num w:numId="11" w16cid:durableId="2125272674">
    <w:abstractNumId w:val="9"/>
  </w:num>
  <w:num w:numId="12" w16cid:durableId="1459226550">
    <w:abstractNumId w:val="14"/>
  </w:num>
  <w:num w:numId="13" w16cid:durableId="739213061">
    <w:abstractNumId w:val="7"/>
  </w:num>
  <w:num w:numId="14" w16cid:durableId="640235160">
    <w:abstractNumId w:val="16"/>
  </w:num>
  <w:num w:numId="15" w16cid:durableId="126438855">
    <w:abstractNumId w:val="5"/>
  </w:num>
  <w:num w:numId="16" w16cid:durableId="600138386">
    <w:abstractNumId w:val="11"/>
  </w:num>
  <w:num w:numId="17" w16cid:durableId="1089042457">
    <w:abstractNumId w:val="3"/>
  </w:num>
  <w:num w:numId="18" w16cid:durableId="1959070106">
    <w:abstractNumId w:val="15"/>
  </w:num>
  <w:num w:numId="19" w16cid:durableId="1770930428">
    <w:abstractNumId w:val="1"/>
  </w:num>
  <w:num w:numId="20" w16cid:durableId="96851708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1259752088">
    <w:abstractNumId w:val="10"/>
  </w:num>
  <w:num w:numId="22" w16cid:durableId="257761751">
    <w:abstractNumId w:val="4"/>
  </w:num>
  <w:num w:numId="23" w16cid:durableId="1687706956">
    <w:abstractNumId w:val="2"/>
  </w:num>
  <w:num w:numId="24" w16cid:durableId="631641114">
    <w:abstractNumId w:val="8"/>
  </w:num>
  <w:num w:numId="25" w16cid:durableId="2125402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5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7D6"/>
    <w:rsid w:val="00000E6E"/>
    <w:rsid w:val="00002B58"/>
    <w:rsid w:val="000777D6"/>
    <w:rsid w:val="00083BE4"/>
    <w:rsid w:val="000E4184"/>
    <w:rsid w:val="000E501F"/>
    <w:rsid w:val="001028DF"/>
    <w:rsid w:val="001B0929"/>
    <w:rsid w:val="001B3D84"/>
    <w:rsid w:val="00242C12"/>
    <w:rsid w:val="002724B5"/>
    <w:rsid w:val="002B028E"/>
    <w:rsid w:val="002E649E"/>
    <w:rsid w:val="0031532A"/>
    <w:rsid w:val="0032261A"/>
    <w:rsid w:val="0034189F"/>
    <w:rsid w:val="003728A7"/>
    <w:rsid w:val="0037745A"/>
    <w:rsid w:val="003A59B8"/>
    <w:rsid w:val="003B6551"/>
    <w:rsid w:val="003C4A36"/>
    <w:rsid w:val="003D3298"/>
    <w:rsid w:val="004061E1"/>
    <w:rsid w:val="004648D8"/>
    <w:rsid w:val="004C59DF"/>
    <w:rsid w:val="004D297B"/>
    <w:rsid w:val="00511FE4"/>
    <w:rsid w:val="005C068D"/>
    <w:rsid w:val="005C1E48"/>
    <w:rsid w:val="005E01D8"/>
    <w:rsid w:val="005F66EB"/>
    <w:rsid w:val="006539AB"/>
    <w:rsid w:val="00666DE6"/>
    <w:rsid w:val="006A053D"/>
    <w:rsid w:val="00803E34"/>
    <w:rsid w:val="00852DFE"/>
    <w:rsid w:val="008A5712"/>
    <w:rsid w:val="0090071C"/>
    <w:rsid w:val="00900FFB"/>
    <w:rsid w:val="00920CFF"/>
    <w:rsid w:val="00922CF2"/>
    <w:rsid w:val="009D4D24"/>
    <w:rsid w:val="00A10DFE"/>
    <w:rsid w:val="00A27302"/>
    <w:rsid w:val="00A40027"/>
    <w:rsid w:val="00A776C9"/>
    <w:rsid w:val="00A93342"/>
    <w:rsid w:val="00AA76F9"/>
    <w:rsid w:val="00AB2CB5"/>
    <w:rsid w:val="00AC0681"/>
    <w:rsid w:val="00AD4D1A"/>
    <w:rsid w:val="00AF4016"/>
    <w:rsid w:val="00B07CFB"/>
    <w:rsid w:val="00B21C19"/>
    <w:rsid w:val="00B26FB3"/>
    <w:rsid w:val="00B4727F"/>
    <w:rsid w:val="00B726B9"/>
    <w:rsid w:val="00B95E3F"/>
    <w:rsid w:val="00BB2696"/>
    <w:rsid w:val="00BB4478"/>
    <w:rsid w:val="00C6533D"/>
    <w:rsid w:val="00C81F85"/>
    <w:rsid w:val="00CC1ED7"/>
    <w:rsid w:val="00D34417"/>
    <w:rsid w:val="00D36F6B"/>
    <w:rsid w:val="00DF25D2"/>
    <w:rsid w:val="00E54F7C"/>
    <w:rsid w:val="00EB3C78"/>
    <w:rsid w:val="00EE44F7"/>
    <w:rsid w:val="00EF25C7"/>
    <w:rsid w:val="00EF6595"/>
    <w:rsid w:val="00F00056"/>
    <w:rsid w:val="00F207E1"/>
    <w:rsid w:val="00F612CE"/>
    <w:rsid w:val="00F825ED"/>
    <w:rsid w:val="00FA39AA"/>
    <w:rsid w:val="00FC0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99C920"/>
  <w15:chartTrackingRefBased/>
  <w15:docId w15:val="{B98432E9-B02C-4949-ACDF-2ACDA280B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5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A053D"/>
  </w:style>
  <w:style w:type="paragraph" w:styleId="berschrift1">
    <w:name w:val="heading 1"/>
    <w:basedOn w:val="Standard"/>
    <w:next w:val="Standard"/>
    <w:link w:val="berschrift1Zchn"/>
    <w:autoRedefine/>
    <w:uiPriority w:val="9"/>
    <w:qFormat/>
    <w:rsid w:val="00B95E3F"/>
    <w:pPr>
      <w:keepNext/>
      <w:keepLines/>
      <w:numPr>
        <w:numId w:val="11"/>
      </w:numPr>
      <w:spacing w:before="320" w:after="200" w:line="240" w:lineRule="auto"/>
      <w:outlineLvl w:val="0"/>
    </w:pPr>
    <w:rPr>
      <w:rFonts w:ascii="Avenir Next LT Pro" w:eastAsiaTheme="majorEastAsia" w:hAnsi="Avenir Next LT Pro" w:cstheme="majorBidi"/>
      <w:b/>
      <w:bCs/>
      <w:color w:val="70AD47" w:themeColor="accent6"/>
      <w:sz w:val="32"/>
      <w:szCs w:val="28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B95E3F"/>
    <w:pPr>
      <w:keepNext/>
      <w:keepLines/>
      <w:numPr>
        <w:ilvl w:val="1"/>
        <w:numId w:val="11"/>
      </w:numPr>
      <w:spacing w:before="320" w:after="200" w:line="240" w:lineRule="auto"/>
      <w:ind w:left="0"/>
      <w:outlineLvl w:val="1"/>
    </w:pPr>
    <w:rPr>
      <w:rFonts w:ascii="Avenir Next LT Pro" w:eastAsiaTheme="majorEastAsia" w:hAnsi="Avenir Next LT Pro" w:cstheme="majorBidi"/>
      <w:bCs/>
      <w:color w:val="808080" w:themeColor="background1" w:themeShade="80"/>
      <w:sz w:val="32"/>
      <w:szCs w:val="26"/>
      <w:lang w:val="en-US"/>
    </w:rPr>
  </w:style>
  <w:style w:type="paragraph" w:styleId="berschrift3">
    <w:name w:val="heading 3"/>
    <w:basedOn w:val="Standard"/>
    <w:next w:val="Standard"/>
    <w:link w:val="berschrift3Zchn"/>
    <w:autoRedefine/>
    <w:uiPriority w:val="9"/>
    <w:unhideWhenUsed/>
    <w:qFormat/>
    <w:rsid w:val="004648D8"/>
    <w:pPr>
      <w:keepNext/>
      <w:keepLines/>
      <w:numPr>
        <w:ilvl w:val="2"/>
        <w:numId w:val="11"/>
      </w:numPr>
      <w:spacing w:before="320" w:after="200" w:line="240" w:lineRule="auto"/>
      <w:outlineLvl w:val="2"/>
    </w:pPr>
    <w:rPr>
      <w:rFonts w:ascii="Calibri" w:eastAsia="Times New Roman" w:hAnsi="Calibri" w:cstheme="majorBidi"/>
      <w:bCs/>
      <w:color w:val="808080" w:themeColor="background1" w:themeShade="80"/>
      <w:sz w:val="32"/>
      <w:szCs w:val="26"/>
      <w:lang w:eastAsia="de-DE"/>
    </w:rPr>
  </w:style>
  <w:style w:type="paragraph" w:styleId="berschrift4">
    <w:name w:val="heading 4"/>
    <w:basedOn w:val="Standard"/>
    <w:next w:val="Standard"/>
    <w:link w:val="berschrift4Zchn"/>
    <w:autoRedefine/>
    <w:uiPriority w:val="9"/>
    <w:unhideWhenUsed/>
    <w:qFormat/>
    <w:rsid w:val="004648D8"/>
    <w:pPr>
      <w:keepNext/>
      <w:keepLines/>
      <w:numPr>
        <w:ilvl w:val="3"/>
        <w:numId w:val="11"/>
      </w:numPr>
      <w:spacing w:before="200" w:after="0" w:line="240" w:lineRule="auto"/>
      <w:outlineLvl w:val="3"/>
    </w:pPr>
    <w:rPr>
      <w:rFonts w:ascii="Calibri" w:eastAsiaTheme="majorEastAsia" w:hAnsi="Calibri" w:cstheme="majorBidi"/>
      <w:bCs/>
      <w:iCs/>
      <w:color w:val="808080" w:themeColor="background1" w:themeShade="80"/>
    </w:rPr>
  </w:style>
  <w:style w:type="paragraph" w:styleId="berschrift5">
    <w:name w:val="heading 5"/>
    <w:basedOn w:val="Standard"/>
    <w:next w:val="Standard"/>
    <w:link w:val="berschrift5Zchn"/>
    <w:autoRedefine/>
    <w:uiPriority w:val="9"/>
    <w:unhideWhenUsed/>
    <w:qFormat/>
    <w:rsid w:val="004648D8"/>
    <w:pPr>
      <w:keepNext/>
      <w:keepLines/>
      <w:numPr>
        <w:ilvl w:val="4"/>
        <w:numId w:val="11"/>
      </w:numPr>
      <w:spacing w:before="200" w:after="0" w:line="240" w:lineRule="auto"/>
      <w:outlineLvl w:val="4"/>
    </w:pPr>
    <w:rPr>
      <w:rFonts w:eastAsiaTheme="majorEastAsia" w:cstheme="majorBidi"/>
      <w:color w:val="808080" w:themeColor="background1" w:themeShade="8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D34417"/>
    <w:pPr>
      <w:keepNext/>
      <w:keepLines/>
      <w:numPr>
        <w:ilvl w:val="7"/>
        <w:numId w:val="11"/>
      </w:numPr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D34417"/>
    <w:pPr>
      <w:keepNext/>
      <w:keepLines/>
      <w:numPr>
        <w:ilvl w:val="8"/>
        <w:numId w:val="11"/>
      </w:numPr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Abbildungsverzeichnis">
    <w:name w:val="table of figures"/>
    <w:basedOn w:val="Standard"/>
    <w:next w:val="Standard"/>
    <w:uiPriority w:val="99"/>
    <w:unhideWhenUsed/>
    <w:rsid w:val="00D34417"/>
    <w:pPr>
      <w:spacing w:after="0"/>
    </w:pPr>
  </w:style>
  <w:style w:type="paragraph" w:styleId="Aufzhlungszeichen">
    <w:name w:val="List Bullet"/>
    <w:basedOn w:val="Standard"/>
    <w:uiPriority w:val="99"/>
    <w:semiHidden/>
    <w:unhideWhenUsed/>
    <w:rsid w:val="00D34417"/>
    <w:pPr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D344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BesuchterLink">
    <w:name w:val="FollowedHyperlink"/>
    <w:basedOn w:val="Absatz-Standardschriftart"/>
    <w:uiPriority w:val="99"/>
    <w:semiHidden/>
    <w:unhideWhenUsed/>
    <w:rsid w:val="00D34417"/>
    <w:rPr>
      <w:color w:val="954F72" w:themeColor="followedHyperlink"/>
      <w:u w:val="single"/>
    </w:rPr>
  </w:style>
  <w:style w:type="paragraph" w:styleId="Fuzeile">
    <w:name w:val="footer"/>
    <w:basedOn w:val="Standard"/>
    <w:link w:val="FuzeileZchn"/>
    <w:uiPriority w:val="99"/>
    <w:unhideWhenUsed/>
    <w:qFormat/>
    <w:rsid w:val="00D344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34417"/>
  </w:style>
  <w:style w:type="character" w:styleId="Hyperlink">
    <w:name w:val="Hyperlink"/>
    <w:basedOn w:val="BesuchterLink"/>
    <w:uiPriority w:val="99"/>
    <w:unhideWhenUsed/>
    <w:rsid w:val="00D34417"/>
    <w:rPr>
      <w:color w:val="70AD47" w:themeColor="accent6"/>
      <w:u w:val="single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D34417"/>
    <w:pPr>
      <w:numPr>
        <w:numId w:val="0"/>
      </w:numPr>
      <w:spacing w:before="240" w:after="0" w:line="259" w:lineRule="auto"/>
      <w:outlineLvl w:val="9"/>
    </w:pPr>
    <w:rPr>
      <w:rFonts w:asciiTheme="minorHAnsi" w:hAnsiTheme="minorHAnsi"/>
      <w:b w:val="0"/>
      <w:bCs w:val="0"/>
      <w:szCs w:val="32"/>
      <w:lang w:eastAsia="de-AT"/>
    </w:rPr>
  </w:style>
  <w:style w:type="paragraph" w:styleId="KeinLeerraum">
    <w:name w:val="No Spacing"/>
    <w:link w:val="KeinLeerraumZchn"/>
    <w:uiPriority w:val="1"/>
    <w:qFormat/>
    <w:rsid w:val="00D34417"/>
    <w:pPr>
      <w:spacing w:after="0" w:line="240" w:lineRule="auto"/>
    </w:pPr>
    <w:rPr>
      <w:rFonts w:eastAsiaTheme="minorEastAsia"/>
      <w:lang w:eastAsia="de-AT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D34417"/>
    <w:rPr>
      <w:rFonts w:eastAsiaTheme="minorEastAsia"/>
      <w:lang w:eastAsia="de-A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95E3F"/>
    <w:rPr>
      <w:rFonts w:ascii="Avenir Next LT Pro" w:eastAsiaTheme="majorEastAsia" w:hAnsi="Avenir Next LT Pro" w:cstheme="majorBidi"/>
      <w:b/>
      <w:bCs/>
      <w:color w:val="70AD47" w:themeColor="accent6"/>
      <w:sz w:val="32"/>
      <w:szCs w:val="28"/>
    </w:rPr>
  </w:style>
  <w:style w:type="paragraph" w:styleId="Kopfzeile">
    <w:name w:val="header"/>
    <w:basedOn w:val="Standard"/>
    <w:link w:val="KopfzeileZchn"/>
    <w:uiPriority w:val="99"/>
    <w:unhideWhenUsed/>
    <w:qFormat/>
    <w:rsid w:val="00D344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34417"/>
  </w:style>
  <w:style w:type="paragraph" w:styleId="Listenabsatz">
    <w:name w:val="List Paragraph"/>
    <w:basedOn w:val="Standard"/>
    <w:link w:val="ListenabsatzZchn"/>
    <w:uiPriority w:val="54"/>
    <w:qFormat/>
    <w:rsid w:val="00D34417"/>
    <w:pPr>
      <w:spacing w:before="200" w:after="0" w:line="240" w:lineRule="auto"/>
      <w:contextualSpacing/>
    </w:pPr>
    <w:rPr>
      <w:color w:val="000000" w:themeColor="text1"/>
    </w:rPr>
  </w:style>
  <w:style w:type="character" w:customStyle="1" w:styleId="ListenabsatzZchn">
    <w:name w:val="Listenabsatz Zchn"/>
    <w:basedOn w:val="Absatz-Standardschriftart"/>
    <w:link w:val="Listenabsatz"/>
    <w:uiPriority w:val="54"/>
    <w:rsid w:val="00D34417"/>
    <w:rPr>
      <w:color w:val="000000" w:themeColor="text1"/>
      <w:sz w:val="24"/>
    </w:rPr>
  </w:style>
  <w:style w:type="paragraph" w:customStyle="1" w:styleId="AufzhlungVariante3">
    <w:name w:val="Aufzählung (Variante 3)"/>
    <w:basedOn w:val="Listenabsatz"/>
    <w:link w:val="AufzhlungVariante3Zchn"/>
    <w:rsid w:val="00D34417"/>
    <w:pPr>
      <w:numPr>
        <w:numId w:val="5"/>
      </w:numPr>
    </w:pPr>
    <w:rPr>
      <w:rFonts w:cs="Tahoma"/>
      <w:szCs w:val="24"/>
      <w:lang w:val="de-DE"/>
    </w:rPr>
  </w:style>
  <w:style w:type="character" w:customStyle="1" w:styleId="AufzhlungVariante3Zchn">
    <w:name w:val="Aufzählung (Variante 3) Zchn"/>
    <w:basedOn w:val="ListenabsatzZchn"/>
    <w:link w:val="AufzhlungVariante3"/>
    <w:rsid w:val="00D34417"/>
    <w:rPr>
      <w:rFonts w:cs="Tahoma"/>
      <w:color w:val="000000" w:themeColor="text1"/>
      <w:sz w:val="24"/>
      <w:szCs w:val="24"/>
      <w:lang w:val="de-DE"/>
    </w:rPr>
  </w:style>
  <w:style w:type="character" w:styleId="Platzhaltertext">
    <w:name w:val="Placeholder Text"/>
    <w:basedOn w:val="Absatz-Standardschriftart"/>
    <w:uiPriority w:val="99"/>
    <w:semiHidden/>
    <w:rsid w:val="00D34417"/>
    <w:rPr>
      <w:color w:val="80808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95E3F"/>
    <w:rPr>
      <w:rFonts w:ascii="Avenir Next LT Pro" w:eastAsiaTheme="majorEastAsia" w:hAnsi="Avenir Next LT Pro" w:cstheme="majorBidi"/>
      <w:bCs/>
      <w:color w:val="808080" w:themeColor="background1" w:themeShade="80"/>
      <w:sz w:val="32"/>
      <w:szCs w:val="26"/>
      <w:lang w:val="en-US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648D8"/>
    <w:rPr>
      <w:rFonts w:ascii="Calibri" w:eastAsia="Times New Roman" w:hAnsi="Calibri" w:cstheme="majorBidi"/>
      <w:bCs/>
      <w:color w:val="808080" w:themeColor="background1" w:themeShade="80"/>
      <w:sz w:val="32"/>
      <w:szCs w:val="26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4648D8"/>
    <w:rPr>
      <w:rFonts w:ascii="Calibri" w:eastAsiaTheme="majorEastAsia" w:hAnsi="Calibri" w:cstheme="majorBidi"/>
      <w:bCs/>
      <w:iCs/>
      <w:color w:val="808080" w:themeColor="background1" w:themeShade="80"/>
      <w:sz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4648D8"/>
    <w:rPr>
      <w:rFonts w:eastAsiaTheme="majorEastAsia" w:cstheme="majorBidi"/>
      <w:color w:val="808080" w:themeColor="background1" w:themeShade="80"/>
      <w:sz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D34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D34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Verzeichnis1">
    <w:name w:val="toc 1"/>
    <w:basedOn w:val="Standard"/>
    <w:next w:val="Standard"/>
    <w:autoRedefine/>
    <w:uiPriority w:val="39"/>
    <w:unhideWhenUsed/>
    <w:rsid w:val="00D34417"/>
    <w:pPr>
      <w:tabs>
        <w:tab w:val="left" w:pos="480"/>
        <w:tab w:val="right" w:pos="9060"/>
      </w:tabs>
      <w:spacing w:before="200" w:after="100" w:line="240" w:lineRule="auto"/>
    </w:pPr>
    <w:rPr>
      <w:color w:val="000000" w:themeColor="text1"/>
    </w:rPr>
  </w:style>
  <w:style w:type="paragraph" w:styleId="Verzeichnis2">
    <w:name w:val="toc 2"/>
    <w:basedOn w:val="Standard"/>
    <w:next w:val="Standard"/>
    <w:autoRedefine/>
    <w:uiPriority w:val="39"/>
    <w:unhideWhenUsed/>
    <w:rsid w:val="00D34417"/>
    <w:pPr>
      <w:spacing w:before="200" w:after="100" w:line="240" w:lineRule="auto"/>
      <w:ind w:left="240"/>
    </w:pPr>
    <w:rPr>
      <w:color w:val="000000" w:themeColor="text1"/>
    </w:rPr>
  </w:style>
  <w:style w:type="paragraph" w:customStyle="1" w:styleId="AufzhlungVirtualschoolVariante1">
    <w:name w:val="Aufzählung Virtualschool (Variante 1)"/>
    <w:basedOn w:val="Listenabsatz"/>
    <w:link w:val="AufzhlungVirtualschoolVariante1Zchn"/>
    <w:qFormat/>
    <w:rsid w:val="00A776C9"/>
    <w:pPr>
      <w:numPr>
        <w:numId w:val="12"/>
      </w:numPr>
      <w:ind w:left="360"/>
    </w:pPr>
  </w:style>
  <w:style w:type="paragraph" w:customStyle="1" w:styleId="AufzhlungVirtualschoolVariante2">
    <w:name w:val="Aufzählung Virtualschool (Variante 2)"/>
    <w:basedOn w:val="Listenabsatz"/>
    <w:link w:val="AufzhlungVirtualschoolVariante2Zchn"/>
    <w:qFormat/>
    <w:rsid w:val="00A776C9"/>
    <w:pPr>
      <w:numPr>
        <w:numId w:val="13"/>
      </w:numPr>
      <w:ind w:left="360"/>
    </w:pPr>
  </w:style>
  <w:style w:type="character" w:customStyle="1" w:styleId="AufzhlungVirtualschoolVariante1Zchn">
    <w:name w:val="Aufzählung Virtualschool (Variante 1) Zchn"/>
    <w:basedOn w:val="Absatz-Standardschriftart"/>
    <w:link w:val="AufzhlungVirtualschoolVariante1"/>
    <w:rsid w:val="00A776C9"/>
    <w:rPr>
      <w:color w:val="000000" w:themeColor="text1"/>
      <w:sz w:val="24"/>
    </w:rPr>
  </w:style>
  <w:style w:type="character" w:customStyle="1" w:styleId="AufzhlungVirtualschoolVariante2Zchn">
    <w:name w:val="Aufzählung Virtualschool (Variante 2) Zchn"/>
    <w:basedOn w:val="ListenabsatzZchn"/>
    <w:link w:val="AufzhlungVirtualschoolVariante2"/>
    <w:rsid w:val="00A776C9"/>
    <w:rPr>
      <w:color w:val="000000" w:themeColor="text1"/>
      <w:sz w:val="24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B0929"/>
    <w:rPr>
      <w:color w:val="605E5C"/>
      <w:shd w:val="clear" w:color="auto" w:fill="E1DFDD"/>
    </w:rPr>
  </w:style>
  <w:style w:type="paragraph" w:styleId="Verzeichnis3">
    <w:name w:val="toc 3"/>
    <w:basedOn w:val="Standard"/>
    <w:next w:val="Standard"/>
    <w:autoRedefine/>
    <w:uiPriority w:val="39"/>
    <w:unhideWhenUsed/>
    <w:rsid w:val="003D3298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5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35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0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3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0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oter" Target="footer2.xml"/><Relationship Id="rId26" Type="http://schemas.openxmlformats.org/officeDocument/2006/relationships/image" Target="media/image7.png"/><Relationship Id="rId39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hyperlink" Target="https://learn.microsoft.com/de-de/entra/fundamentals/media/how-to-customize-branding/sign-in-page-map-expanded.png#lightbox" TargetMode="External"/><Relationship Id="rId34" Type="http://schemas.openxmlformats.org/officeDocument/2006/relationships/image" Target="media/image11.png"/><Relationship Id="rId42" Type="http://schemas.openxmlformats.org/officeDocument/2006/relationships/hyperlink" Target="https://learn.microsoft.com/de-de/entra/identity/role-based-access-control/permissions-reference" TargetMode="External"/><Relationship Id="rId47" Type="http://schemas.openxmlformats.org/officeDocument/2006/relationships/glossaryDocument" Target="glossary/document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5" Type="http://schemas.openxmlformats.org/officeDocument/2006/relationships/hyperlink" Target="https://learn.microsoft.com/de-de/entra/identity/enterprise-apps/home-realm-discovery-policy" TargetMode="External"/><Relationship Id="rId33" Type="http://schemas.openxmlformats.org/officeDocument/2006/relationships/hyperlink" Target="https://learn.microsoft.com/de-de/entra/fundamentals/reference-company-branding-css-template" TargetMode="External"/><Relationship Id="rId38" Type="http://schemas.openxmlformats.org/officeDocument/2006/relationships/image" Target="media/image13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yperlink" Target="https://learn.microsoft.com/de-de/graph/api/resources/organizationalbranding?view=graph-rest-beta&amp;preserve-view=true" TargetMode="External"/><Relationship Id="rId29" Type="http://schemas.openxmlformats.org/officeDocument/2006/relationships/hyperlink" Target="https://learn.microsoft.com/de-de/entra/identity/role-based-access-control/permissions-reference" TargetMode="External"/><Relationship Id="rId41" Type="http://schemas.openxmlformats.org/officeDocument/2006/relationships/hyperlink" Target="https://entra.microsoft.com/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outlook.com/" TargetMode="External"/><Relationship Id="rId32" Type="http://schemas.openxmlformats.org/officeDocument/2006/relationships/hyperlink" Target="https://download.microsoft.com/download/7/2/7/727f287a-125d-4368-a673-a785907ac5ab/custom-styles-template-013023.css" TargetMode="External"/><Relationship Id="rId37" Type="http://schemas.openxmlformats.org/officeDocument/2006/relationships/hyperlink" Target="https://www.microsoft.com/servicesagreement/" TargetMode="External"/><Relationship Id="rId40" Type="http://schemas.openxmlformats.org/officeDocument/2006/relationships/image" Target="media/image15.png"/><Relationship Id="rId45" Type="http://schemas.openxmlformats.org/officeDocument/2006/relationships/footer" Target="footer4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yperlink" Target="https://myapps.microsoft.com/" TargetMode="External"/><Relationship Id="rId28" Type="http://schemas.openxmlformats.org/officeDocument/2006/relationships/hyperlink" Target="https://entra.microsoft.com/" TargetMode="External"/><Relationship Id="rId36" Type="http://schemas.openxmlformats.org/officeDocument/2006/relationships/hyperlink" Target="https://privacy.microsoft.com/privacystatement" TargetMode="External"/><Relationship Id="rId10" Type="http://schemas.openxmlformats.org/officeDocument/2006/relationships/footnotes" Target="footnotes.xml"/><Relationship Id="rId19" Type="http://schemas.openxmlformats.org/officeDocument/2006/relationships/hyperlink" Target="https://learn.microsoft.com/de-de/entra/fundamentals/get-started-premium" TargetMode="External"/><Relationship Id="rId31" Type="http://schemas.openxmlformats.org/officeDocument/2006/relationships/image" Target="media/image10.png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30" Type="http://schemas.openxmlformats.org/officeDocument/2006/relationships/image" Target="media/image9.png"/><Relationship Id="rId35" Type="http://schemas.openxmlformats.org/officeDocument/2006/relationships/image" Target="media/image12.png"/><Relationship Id="rId43" Type="http://schemas.openxmlformats.org/officeDocument/2006/relationships/hyperlink" Target="https://learn.microsoft.com/de-de/entra/fundamentals/how-to-customize-branding" TargetMode="External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%20-%20Virtualschool\Daten%20-%20Virtualschool_Workspace\Dokumente\Vorlagen\Handreichung_Vorlage_neu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3D2B133E82243029C379D598B15A49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0F22E99-F38A-48B1-A497-6412A807554C}"/>
      </w:docPartPr>
      <w:docPartBody>
        <w:p w:rsidR="00000000" w:rsidRDefault="00000000">
          <w:pPr>
            <w:pStyle w:val="23D2B133E82243029C379D598B15A490"/>
          </w:pPr>
          <w:r w:rsidRPr="00170A0B">
            <w:rPr>
              <w:rStyle w:val="Platzhaltertext"/>
            </w:rPr>
            <w:t>[Autor]</w:t>
          </w:r>
        </w:p>
      </w:docPartBody>
    </w:docPart>
    <w:docPart>
      <w:docPartPr>
        <w:name w:val="52997DBD342E49FB8F10899BBAC484D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A44EE98-3D79-415D-82F7-A7114501A5B9}"/>
      </w:docPartPr>
      <w:docPartBody>
        <w:p w:rsidR="00000000" w:rsidRDefault="00000000">
          <w:pPr>
            <w:pStyle w:val="52997DBD342E49FB8F10899BBAC484DF"/>
          </w:pPr>
          <w:r w:rsidRPr="00170A0B">
            <w:rPr>
              <w:rStyle w:val="Platzhalt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1AD"/>
    <w:rsid w:val="00B92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de-AT" w:eastAsia="de-A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customStyle="1" w:styleId="23D2B133E82243029C379D598B15A490">
    <w:name w:val="23D2B133E82243029C379D598B15A490"/>
  </w:style>
  <w:style w:type="paragraph" w:customStyle="1" w:styleId="52997DBD342E49FB8F10899BBAC484DF">
    <w:name w:val="52997DBD342E49FB8F10899BBAC484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November 2023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E958EA3629A7A45967F0F28AF533B93" ma:contentTypeVersion="19" ma:contentTypeDescription="Ein neues Dokument erstellen." ma:contentTypeScope="" ma:versionID="6465445bf9ebe63d42cc0353526b6be9">
  <xsd:schema xmlns:xsd="http://www.w3.org/2001/XMLSchema" xmlns:xs="http://www.w3.org/2001/XMLSchema" xmlns:p="http://schemas.microsoft.com/office/2006/metadata/properties" xmlns:ns2="bd0ce15c-33bf-4570-b3c0-927764cbc1d3" xmlns:ns3="07ef6f63-8c18-4d09-8071-b6292e756e50" targetNamespace="http://schemas.microsoft.com/office/2006/metadata/properties" ma:root="true" ma:fieldsID="a8b4ceeb0e1c97121dd056a4865fd4d4" ns2:_="" ns3:_="">
    <xsd:import namespace="bd0ce15c-33bf-4570-b3c0-927764cbc1d3"/>
    <xsd:import namespace="07ef6f63-8c18-4d09-8071-b6292e756e50"/>
    <xsd:element name="properties">
      <xsd:complexType>
        <xsd:sequence>
          <xsd:element name="documentManagement">
            <xsd:complexType>
              <xsd:all>
                <xsd:element ref="ns2:Status"/>
                <xsd:element ref="ns2:MediaServiceMetadata" minOccurs="0"/>
                <xsd:element ref="ns2:MediaServiceFastMetadata" minOccurs="0"/>
                <xsd:element ref="ns2:Kategorien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_Flow_SignoffStatus" minOccurs="0"/>
                <xsd:element ref="ns2:MediaServiceDateTaken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0ce15c-33bf-4570-b3c0-927764cbc1d3" elementFormDefault="qualified">
    <xsd:import namespace="http://schemas.microsoft.com/office/2006/documentManagement/types"/>
    <xsd:import namespace="http://schemas.microsoft.com/office/infopath/2007/PartnerControls"/>
    <xsd:element name="Status" ma:index="8" ma:displayName="Status" ma:default="in Arbeit" ma:format="Dropdown" ma:internalName="Status">
      <xsd:simpleType>
        <xsd:restriction base="dms:Choice">
          <xsd:enumeration value="in Arbeit"/>
          <xsd:enumeration value="Beta"/>
          <xsd:enumeration value="Veröffentlicht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Kategorien" ma:index="11" nillable="true" ma:displayName="Kategorien" ma:list="{33d35ba2-9086-429a-bc7f-95cbb470f1be}" ma:internalName="Kategorien" ma:readOnly="false" ma:showField="Titl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cf76f155ced4ddcb4097134ff3c332f" ma:index="13" nillable="true" ma:taxonomy="true" ma:internalName="lcf76f155ced4ddcb4097134ff3c332f" ma:taxonomyFieldName="MediaServiceImageTags" ma:displayName="Bildmarkierungen" ma:readOnly="false" ma:fieldId="{5cf76f15-5ced-4ddc-b409-7134ff3c332f}" ma:taxonomyMulti="true" ma:sspId="26b44602-541e-4fc8-bbf7-57bf8a7e97a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Flow_SignoffStatus" ma:index="20" nillable="true" ma:displayName="Status Unterschrift" ma:internalName="Status_x0020_Unterschrift">
      <xsd:simpleType>
        <xsd:restriction base="dms:Text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ef6f63-8c18-4d09-8071-b6292e756e5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c840c9a5-d09f-415b-a8a6-2a7dc285db75}" ma:internalName="TaxCatchAll" ma:showField="CatchAllData" ma:web="07ef6f63-8c18-4d09-8071-b6292e756e5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0ce15c-33bf-4570-b3c0-927764cbc1d3">
      <Terms xmlns="http://schemas.microsoft.com/office/infopath/2007/PartnerControls"/>
    </lcf76f155ced4ddcb4097134ff3c332f>
    <TaxCatchAll xmlns="07ef6f63-8c18-4d09-8071-b6292e756e50" xsi:nil="true"/>
    <Status xmlns="bd0ce15c-33bf-4570-b3c0-927764cbc1d3">Veröffentlicht</Status>
    <Kategorien xmlns="bd0ce15c-33bf-4570-b3c0-927764cbc1d3">
      <Value>5</Value>
      <Value>4</Value>
    </Kategorien>
    <_Flow_SignoffStatus xmlns="bd0ce15c-33bf-4570-b3c0-927764cbc1d3">Genehmigt</_Flow_SignoffStatus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E3A71E-5A7E-45AD-9B2C-54150812C54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E344AD3-D091-4CFD-B102-003EC58680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0ce15c-33bf-4570-b3c0-927764cbc1d3"/>
    <ds:schemaRef ds:uri="07ef6f63-8c18-4d09-8071-b6292e756e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27432E7-D472-46A4-83BB-E037A40ADCBF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94A8F817-18A5-45A0-936D-57B5F7FE46B2}">
  <ds:schemaRefs>
    <ds:schemaRef ds:uri="http://schemas.microsoft.com/office/2006/metadata/properties"/>
    <ds:schemaRef ds:uri="http://schemas.microsoft.com/office/infopath/2007/PartnerControls"/>
    <ds:schemaRef ds:uri="bd0ce15c-33bf-4570-b3c0-927764cbc1d3"/>
    <ds:schemaRef ds:uri="07ef6f63-8c18-4d09-8071-b6292e756e5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Handreichung_Vorlage_neu.dotx</Template>
  <TotalTime>0</TotalTime>
  <Pages>14</Pages>
  <Words>2271</Words>
  <Characters>14308</Characters>
  <Application>Microsoft Office Word</Application>
  <DocSecurity>0</DocSecurity>
  <Lines>119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Virtualschool</Company>
  <LinksUpToDate>false</LinksUpToDate>
  <CharactersWithSpaces>16546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Entra ID Konfigurieren des Unternehmensbrandings</dc:title>
  <dc:subject/>
  <dc:creator>Bernhard Köck</dc:creator>
  <cp:keywords/>
  <dc:description/>
  <cp:lastModifiedBy>Bernhard Köck</cp:lastModifiedBy>
  <cp:revision>33</cp:revision>
  <dcterms:created xsi:type="dcterms:W3CDTF">2023-11-05T15:27:00Z</dcterms:created>
  <dcterms:modified xsi:type="dcterms:W3CDTF">2023-11-05T16:16:00Z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0x0101009E958EA3629A7A45967F0F28AF533B93</vt:lpwstr>
  </property>
  <property fmtid="{D5CDD505-2E9C-101B-9397-08002B2CF9AE}" pid="3" name="Order">
    <vt:r8>63700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ComplianceAssetId">
    <vt:lpwstr/>
  </property>
  <property fmtid="{D5CDD505-2E9C-101B-9397-08002B2CF9AE}" pid="7" name="MediaServiceImageTags">
    <vt:lpwstr/>
  </property>
</Properties>
</file>